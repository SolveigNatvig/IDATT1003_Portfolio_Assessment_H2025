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55"/>
        <w:gridCol w:w="1497"/>
        <w:gridCol w:w="4599"/>
        <w:gridCol w:w="1921"/>
      </w:tblGrid>
      <w:tr w:rsidR="00E0610E" w14:paraId="4C3F0BBA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2774F09A" w14:textId="1A5CA5B7" w:rsidR="00E0610E" w:rsidRDefault="00E0610E">
            <w:pPr>
              <w:pStyle w:val="Tabellovsk"/>
            </w:pPr>
            <w:r>
              <w:t>Kandidatnummer(e)</w:t>
            </w:r>
            <w:r w:rsidR="00703F69">
              <w:t>/Navn</w:t>
            </w:r>
            <w:r>
              <w:t>:</w:t>
            </w:r>
            <w:r w:rsidR="003621CB">
              <w:t xml:space="preserve"> </w:t>
            </w:r>
            <w:r w:rsidR="00625D8E">
              <w:t>10155</w:t>
            </w:r>
            <w:r w:rsidR="003621CB">
              <w:t>/Solveig Natvig</w:t>
            </w:r>
          </w:p>
        </w:tc>
      </w:tr>
      <w:tr w:rsidR="00E0610E" w14:paraId="220DA50B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29B1B8DC" w14:textId="46406169" w:rsidR="00E0610E" w:rsidRPr="0010246A" w:rsidRDefault="0010246A">
            <w:pPr>
              <w:rPr>
                <w:b/>
                <w:bCs/>
              </w:rPr>
            </w:pPr>
            <w:bookmarkStart w:id="0" w:name="Forfatter2"/>
            <w:bookmarkEnd w:id="0"/>
            <w:r w:rsidRPr="0010246A">
              <w:rPr>
                <w:b/>
                <w:bCs/>
                <w:color w:val="EE0000"/>
              </w:rPr>
              <w:t>SE IGJENNOM KRAV TIL RAPPORT!</w:t>
            </w:r>
          </w:p>
        </w:tc>
      </w:tr>
      <w:tr w:rsidR="00660189" w14:paraId="02CA6776" w14:textId="77777777" w:rsidTr="00625D8E">
        <w:trPr>
          <w:trHeight w:val="320"/>
        </w:trPr>
        <w:tc>
          <w:tcPr>
            <w:tcW w:w="1055" w:type="dxa"/>
          </w:tcPr>
          <w:p w14:paraId="008157AA" w14:textId="77777777" w:rsidR="00660189" w:rsidRDefault="00660189">
            <w:pPr>
              <w:pStyle w:val="Tabellovsk"/>
            </w:pPr>
            <w:bookmarkStart w:id="1" w:name="Veileder"/>
            <w:bookmarkEnd w:id="1"/>
            <w:r>
              <w:t>Dato:</w:t>
            </w:r>
          </w:p>
        </w:tc>
        <w:tc>
          <w:tcPr>
            <w:tcW w:w="1497" w:type="dxa"/>
          </w:tcPr>
          <w:p w14:paraId="7D0CBEDD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599" w:type="dxa"/>
          </w:tcPr>
          <w:p w14:paraId="6D0327A2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2D146744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63F19494" w14:textId="77777777" w:rsidTr="00625D8E">
        <w:trPr>
          <w:trHeight w:val="320"/>
        </w:trPr>
        <w:tc>
          <w:tcPr>
            <w:tcW w:w="1055" w:type="dxa"/>
          </w:tcPr>
          <w:p w14:paraId="29EFBF7C" w14:textId="736021E6" w:rsidR="00660189" w:rsidRDefault="00625D8E">
            <w:bookmarkStart w:id="2" w:name="Oppgavenr2"/>
            <w:bookmarkEnd w:id="2"/>
            <w:r>
              <w:t>09.12.25</w:t>
            </w:r>
          </w:p>
        </w:tc>
        <w:tc>
          <w:tcPr>
            <w:tcW w:w="1497" w:type="dxa"/>
          </w:tcPr>
          <w:p w14:paraId="6D91B291" w14:textId="7EFC38D6" w:rsidR="00660189" w:rsidRDefault="003621CB">
            <w:r>
              <w:t>IDATT1003</w:t>
            </w:r>
          </w:p>
        </w:tc>
        <w:tc>
          <w:tcPr>
            <w:tcW w:w="4599" w:type="dxa"/>
          </w:tcPr>
          <w:p w14:paraId="097C5034" w14:textId="1AA5526E" w:rsidR="00660189" w:rsidRDefault="003621CB">
            <w:pPr>
              <w:jc w:val="center"/>
            </w:pPr>
            <w:bookmarkStart w:id="3" w:name="Versjonsnr"/>
            <w:bookmarkStart w:id="4" w:name="Studie"/>
            <w:bookmarkEnd w:id="3"/>
            <w:bookmarkEnd w:id="4"/>
            <w:r>
              <w:t>Bachelor i Ingeniørfag Data</w:t>
            </w:r>
          </w:p>
        </w:tc>
        <w:bookmarkStart w:id="5" w:name="Sider"/>
        <w:bookmarkEnd w:id="5"/>
        <w:tc>
          <w:tcPr>
            <w:tcW w:w="1921" w:type="dxa"/>
          </w:tcPr>
          <w:p w14:paraId="011D812F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3621CB">
              <w:rPr>
                <w:noProof/>
              </w:rPr>
              <w:t>2</w:t>
            </w:r>
            <w:r>
              <w:fldChar w:fldCharType="end"/>
            </w:r>
            <w:r w:rsidR="00660189">
              <w:t xml:space="preserve"> / </w:t>
            </w:r>
            <w:bookmarkStart w:id="6" w:name="Bilag"/>
            <w:bookmarkStart w:id="7" w:name="Bibiloteknr"/>
            <w:bookmarkEnd w:id="6"/>
            <w:bookmarkEnd w:id="7"/>
          </w:p>
        </w:tc>
      </w:tr>
    </w:tbl>
    <w:p w14:paraId="45DDEDEC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BA116B6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FD5B36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</w:t>
            </w:r>
            <w:proofErr w:type="gramStart"/>
            <w:r w:rsidR="00E0610E">
              <w:t>) :</w:t>
            </w:r>
            <w:proofErr w:type="gramEnd"/>
          </w:p>
        </w:tc>
      </w:tr>
      <w:tr w:rsidR="00E0610E" w14:paraId="28A5B21C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113C4" w14:textId="1498DB49" w:rsidR="00E0610E" w:rsidRDefault="003621CB">
            <w:proofErr w:type="spellStart"/>
            <w:r>
              <w:t>Surya</w:t>
            </w:r>
            <w:proofErr w:type="spellEnd"/>
            <w:r>
              <w:t xml:space="preserve"> </w:t>
            </w:r>
            <w:proofErr w:type="spellStart"/>
            <w:r w:rsidR="008735EB">
              <w:t>Kathayat</w:t>
            </w:r>
            <w:proofErr w:type="spellEnd"/>
            <w:r w:rsidR="008735EB">
              <w:t xml:space="preserve"> </w:t>
            </w:r>
          </w:p>
          <w:p w14:paraId="7183428D" w14:textId="33D09518" w:rsidR="003621CB" w:rsidRDefault="008735EB">
            <w:r>
              <w:t xml:space="preserve">Muhammad Ali </w:t>
            </w:r>
            <w:proofErr w:type="spellStart"/>
            <w:r>
              <w:t>Norozi</w:t>
            </w:r>
            <w:proofErr w:type="spellEnd"/>
          </w:p>
          <w:p w14:paraId="04902345" w14:textId="77777777" w:rsidR="00453BD5" w:rsidRDefault="00453BD5"/>
        </w:tc>
      </w:tr>
    </w:tbl>
    <w:p w14:paraId="77AE9DCE" w14:textId="77777777" w:rsidR="00E0610E" w:rsidRDefault="00E0610E"/>
    <w:p w14:paraId="00E8EC8A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9FBD00A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C711A0" w14:textId="2EEA1D65" w:rsidR="00E0610E" w:rsidRDefault="00E0610E">
            <w:pPr>
              <w:pStyle w:val="Tabellovsk"/>
            </w:pPr>
            <w:proofErr w:type="gramStart"/>
            <w:r>
              <w:t>Tittel :</w:t>
            </w:r>
            <w:proofErr w:type="gramEnd"/>
            <w:r w:rsidR="003621CB">
              <w:t xml:space="preserve"> </w:t>
            </w:r>
            <w:proofErr w:type="spellStart"/>
            <w:r w:rsidR="003621CB">
              <w:t>Diary</w:t>
            </w:r>
            <w:proofErr w:type="spellEnd"/>
          </w:p>
        </w:tc>
      </w:tr>
      <w:tr w:rsidR="00E0610E" w14:paraId="1A8CA9FA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8D55A" w14:textId="77777777" w:rsidR="00E0610E" w:rsidRDefault="00E0610E">
            <w:bookmarkStart w:id="8" w:name="Tittel2"/>
            <w:bookmarkEnd w:id="8"/>
          </w:p>
          <w:p w14:paraId="1CCDB45A" w14:textId="77777777" w:rsidR="00453BD5" w:rsidRDefault="00453BD5"/>
        </w:tc>
      </w:tr>
    </w:tbl>
    <w:p w14:paraId="2161A806" w14:textId="77777777" w:rsidR="00E0610E" w:rsidRDefault="00E0610E"/>
    <w:p w14:paraId="3A77BD9B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10BCB00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B1AB78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2A7D1C60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7F83" w14:textId="77777777" w:rsidR="00E0610E" w:rsidRPr="00703F69" w:rsidRDefault="00E0610E">
            <w:bookmarkStart w:id="9" w:name="Sammendrag"/>
            <w:bookmarkEnd w:id="9"/>
          </w:p>
          <w:p w14:paraId="6F63AD7D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5E0379A3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206EDE5E" w14:textId="77777777" w:rsidR="00F60D13" w:rsidRDefault="00F60D13" w:rsidP="009649C5">
            <w:pPr>
              <w:pStyle w:val="Comment"/>
            </w:pPr>
            <w:r>
              <w:t xml:space="preserve">Sammendraget skal kunne leses isolert, uten at man behøver å ha kjennskap til rapporten </w:t>
            </w:r>
            <w:proofErr w:type="gramStart"/>
            <w:r>
              <w:t>forøvrig</w:t>
            </w:r>
            <w:proofErr w:type="gramEnd"/>
            <w:r>
              <w:t>.</w:t>
            </w:r>
          </w:p>
          <w:p w14:paraId="64C9EF34" w14:textId="77777777" w:rsidR="00625D8E" w:rsidRDefault="00625D8E" w:rsidP="009649C5">
            <w:pPr>
              <w:pStyle w:val="Comment"/>
            </w:pPr>
          </w:p>
          <w:p w14:paraId="465E4B57" w14:textId="77777777" w:rsidR="00625D8E" w:rsidRPr="00703F69" w:rsidRDefault="00625D8E" w:rsidP="009649C5">
            <w:pPr>
              <w:pStyle w:val="Comment"/>
            </w:pPr>
          </w:p>
        </w:tc>
      </w:tr>
    </w:tbl>
    <w:p w14:paraId="1CB66B90" w14:textId="77777777" w:rsidR="00E0610E" w:rsidRPr="00703F69" w:rsidRDefault="00E0610E"/>
    <w:p w14:paraId="1D49413E" w14:textId="77777777" w:rsidR="00E0610E" w:rsidRDefault="00E0610E">
      <w:pPr>
        <w:rPr>
          <w:lang w:val="de-DE"/>
        </w:rPr>
      </w:pPr>
    </w:p>
    <w:p w14:paraId="1E589768" w14:textId="77777777" w:rsidR="00E0610E" w:rsidRDefault="00E0610E">
      <w:pPr>
        <w:rPr>
          <w:lang w:val="de-DE"/>
        </w:rPr>
      </w:pPr>
    </w:p>
    <w:p w14:paraId="47B526E1" w14:textId="77777777" w:rsidR="001D6F9B" w:rsidRDefault="00E0610E">
      <w:pPr>
        <w:jc w:val="center"/>
        <w:rPr>
          <w:i/>
        </w:rPr>
      </w:pPr>
      <w:r>
        <w:rPr>
          <w:i/>
        </w:rPr>
        <w:t>Denne oppgaven er en besvarelse utført av student</w:t>
      </w:r>
      <w:r w:rsidR="00703F69">
        <w:rPr>
          <w:i/>
        </w:rPr>
        <w:t>(</w:t>
      </w:r>
      <w:r>
        <w:rPr>
          <w:i/>
        </w:rPr>
        <w:t>er</w:t>
      </w:r>
      <w:r w:rsidR="00703F69">
        <w:rPr>
          <w:i/>
        </w:rPr>
        <w:t>)</w:t>
      </w:r>
      <w:r>
        <w:rPr>
          <w:i/>
        </w:rPr>
        <w:t xml:space="preserve"> ved </w:t>
      </w:r>
      <w:r w:rsidR="009649C5">
        <w:rPr>
          <w:i/>
        </w:rPr>
        <w:t>NTNU</w:t>
      </w:r>
      <w:r>
        <w:rPr>
          <w:i/>
        </w:rPr>
        <w:t>.</w:t>
      </w:r>
    </w:p>
    <w:p w14:paraId="0BA16520" w14:textId="77777777" w:rsidR="00650D1B" w:rsidRDefault="001D6F9B" w:rsidP="00D00E7B">
      <w:pPr>
        <w:pStyle w:val="Tittel"/>
      </w:pPr>
      <w:r>
        <w:br w:type="page"/>
      </w:r>
    </w:p>
    <w:p w14:paraId="49B138DE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2EDF77FD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1C197819" w14:textId="77777777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E87F" w14:textId="77777777" w:rsidR="00650D1B" w:rsidRPr="00310A54" w:rsidRDefault="00650D1B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38623D6" w14:textId="77777777" w:rsidR="00650D1B" w:rsidRPr="00310A54" w:rsidRDefault="00650D1B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187B2D8B" w14:textId="77777777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18212922" w14:textId="77777777" w:rsidR="00650D1B" w:rsidRPr="00310A54" w:rsidRDefault="00650D1B">
            <w:pPr>
              <w:pStyle w:val="Brdtekst"/>
            </w:pPr>
          </w:p>
        </w:tc>
        <w:tc>
          <w:tcPr>
            <w:tcW w:w="567" w:type="dxa"/>
          </w:tcPr>
          <w:p w14:paraId="4B33ACDB" w14:textId="77777777" w:rsidR="00650D1B" w:rsidRPr="00310A54" w:rsidRDefault="00650D1B">
            <w:pPr>
              <w:pStyle w:val="Brdtekst"/>
            </w:pPr>
          </w:p>
        </w:tc>
      </w:tr>
      <w:tr w:rsidR="00650D1B" w:rsidRPr="00310A54" w14:paraId="56E06138" w14:textId="77777777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FB1F" w14:textId="77777777" w:rsidR="00650D1B" w:rsidRPr="00310A54" w:rsidRDefault="00650D1B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044B4FF" w14:textId="77777777" w:rsidR="00650D1B" w:rsidRPr="00310A54" w:rsidRDefault="00650D1B">
            <w:pPr>
              <w:pStyle w:val="KI-Brdtekst"/>
            </w:pPr>
            <w:r w:rsidRPr="00310A54">
              <w:t>Ja</w:t>
            </w:r>
          </w:p>
        </w:tc>
      </w:tr>
    </w:tbl>
    <w:p w14:paraId="78FE7F3A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5663C4C3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ellrutenett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8668"/>
      </w:tblGrid>
      <w:tr w:rsidR="00650D1B" w14:paraId="16F436FF" w14:textId="77777777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4DDF" w14:textId="77777777" w:rsidR="00650D1B" w:rsidRDefault="00650D1B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71384677" w14:textId="77777777" w:rsidR="00650D1B" w:rsidRPr="00310A54" w:rsidRDefault="00650D1B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 xml:space="preserve">Grammarly, Ginger, </w:t>
            </w:r>
            <w:proofErr w:type="spellStart"/>
            <w:r w:rsidRPr="00310A54">
              <w:rPr>
                <w:i/>
                <w:iCs/>
              </w:rPr>
              <w:t>Grammarbot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LanguageTool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ProWritingAid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Sapling</w:t>
            </w:r>
            <w:proofErr w:type="spellEnd"/>
            <w:r w:rsidRPr="00310A54">
              <w:rPr>
                <w:i/>
                <w:iCs/>
              </w:rPr>
              <w:t>, Trinka.ai</w:t>
            </w:r>
            <w:r w:rsidRPr="00310A54">
              <w:t xml:space="preserve"> eller lignende verktøy?</w:t>
            </w:r>
          </w:p>
        </w:tc>
      </w:tr>
      <w:tr w:rsidR="00650D1B" w14:paraId="30E8AD00" w14:textId="77777777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31EEA08A" w14:textId="77777777" w:rsidR="00650D1B" w:rsidRDefault="00650D1B">
            <w:pPr>
              <w:pStyle w:val="Brdtekst"/>
            </w:pPr>
          </w:p>
        </w:tc>
        <w:tc>
          <w:tcPr>
            <w:tcW w:w="9196" w:type="dxa"/>
          </w:tcPr>
          <w:p w14:paraId="2A91A80C" w14:textId="77777777" w:rsidR="00650D1B" w:rsidRPr="00310A54" w:rsidRDefault="00650D1B">
            <w:pPr>
              <w:pStyle w:val="KI-Brdtekst"/>
            </w:pPr>
          </w:p>
        </w:tc>
      </w:tr>
      <w:tr w:rsidR="00650D1B" w14:paraId="5614775A" w14:textId="77777777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AE44" w14:textId="77777777" w:rsidR="00650D1B" w:rsidRDefault="00650D1B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17C75BAB" w14:textId="77777777" w:rsidR="00650D1B" w:rsidRPr="00310A54" w:rsidRDefault="00650D1B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 xml:space="preserve">.  Er deler av teksten </w:t>
            </w:r>
            <w:proofErr w:type="gramStart"/>
            <w:r w:rsidRPr="00310A54">
              <w:t>generert</w:t>
            </w:r>
            <w:proofErr w:type="gramEnd"/>
            <w:r w:rsidRPr="00310A54">
              <w:t xml:space="preserve">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GrammarlyGO</w:t>
            </w:r>
            <w:proofErr w:type="spellEnd"/>
            <w:r w:rsidRPr="00310A54">
              <w:rPr>
                <w:i/>
                <w:iCs/>
              </w:rPr>
              <w:t xml:space="preserve">, Copy.AI, </w:t>
            </w:r>
            <w:proofErr w:type="spellStart"/>
            <w:r w:rsidRPr="00310A54">
              <w:rPr>
                <w:i/>
                <w:iCs/>
              </w:rPr>
              <w:t>WordAi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WriteSonic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Jasper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Simplified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Rytr</w:t>
            </w:r>
            <w:proofErr w:type="spellEnd"/>
            <w:r w:rsidRPr="00310A54">
              <w:t xml:space="preserve"> eller lignende verktøy?</w:t>
            </w:r>
          </w:p>
        </w:tc>
      </w:tr>
      <w:tr w:rsidR="00650D1B" w14:paraId="734878C0" w14:textId="77777777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6A33956E" w14:textId="77777777" w:rsidR="00650D1B" w:rsidRDefault="00650D1B">
            <w:pPr>
              <w:pStyle w:val="Brdtekst"/>
            </w:pPr>
          </w:p>
        </w:tc>
        <w:tc>
          <w:tcPr>
            <w:tcW w:w="9196" w:type="dxa"/>
          </w:tcPr>
          <w:p w14:paraId="57F87FB7" w14:textId="77777777" w:rsidR="00650D1B" w:rsidRPr="00310A54" w:rsidRDefault="00650D1B">
            <w:pPr>
              <w:pStyle w:val="KI-Brdtekst"/>
            </w:pPr>
          </w:p>
        </w:tc>
      </w:tr>
      <w:tr w:rsidR="00650D1B" w14:paraId="76DDE3F8" w14:textId="77777777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65D2" w14:textId="77777777" w:rsidR="00650D1B" w:rsidRDefault="00650D1B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3A47FDBC" w14:textId="77777777" w:rsidR="00650D1B" w:rsidRPr="00310A54" w:rsidRDefault="00650D1B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Google Bard, Bing </w:t>
            </w:r>
            <w:proofErr w:type="gramStart"/>
            <w:r w:rsidRPr="00310A54">
              <w:rPr>
                <w:i/>
                <w:iCs/>
              </w:rPr>
              <w:t>chat</w:t>
            </w:r>
            <w:proofErr w:type="gram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YouChat</w:t>
            </w:r>
            <w:proofErr w:type="spellEnd"/>
            <w:r w:rsidRPr="00310A54">
              <w:t xml:space="preserve"> eller lignende verktøy?</w:t>
            </w:r>
          </w:p>
        </w:tc>
      </w:tr>
    </w:tbl>
    <w:p w14:paraId="397F96A8" w14:textId="77777777" w:rsidR="00650D1B" w:rsidRDefault="00650D1B" w:rsidP="00650D1B">
      <w:pPr>
        <w:pStyle w:val="KI-Brdtekst"/>
      </w:pPr>
      <w:r w:rsidRPr="00310A54">
        <w:t xml:space="preserve">Hvis ja til </w:t>
      </w:r>
      <w:proofErr w:type="gramStart"/>
      <w:r w:rsidRPr="00310A54">
        <w:t>anvendelse</w:t>
      </w:r>
      <w:proofErr w:type="gramEnd"/>
      <w:r w:rsidRPr="00310A54">
        <w:t xml:space="preserve"> av et tekstverktøy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DC770F1" w14:textId="77777777">
        <w:tc>
          <w:tcPr>
            <w:tcW w:w="9060" w:type="dxa"/>
          </w:tcPr>
          <w:p w14:paraId="6EC384B8" w14:textId="77777777" w:rsidR="00650D1B" w:rsidRDefault="00650D1B">
            <w:pPr>
              <w:pStyle w:val="Brdtekst"/>
            </w:pPr>
          </w:p>
        </w:tc>
      </w:tr>
    </w:tbl>
    <w:p w14:paraId="4744AF2F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5BB735A4" w14:textId="7777777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6B8D" w14:textId="77777777" w:rsidR="00650D1B" w:rsidRDefault="00650D1B">
            <w:pPr>
              <w:pStyle w:val="KI-Overskrift2"/>
              <w:pBdr>
                <w:top w:val="none" w:sz="0" w:space="0" w:color="auto"/>
              </w:pBdr>
            </w:pPr>
            <w:bookmarkStart w:id="10" w:name="OLE_LINK7"/>
            <w:bookmarkStart w:id="11" w:name="OLE_LINK8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1E87D305" w14:textId="77777777" w:rsidR="00650D1B" w:rsidRDefault="00650D1B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</w:t>
            </w:r>
            <w:proofErr w:type="gramStart"/>
            <w:r>
              <w:t>generert</w:t>
            </w:r>
            <w:proofErr w:type="gramEnd"/>
            <w:r>
              <w:t xml:space="preserve"> av: </w:t>
            </w:r>
            <w:r>
              <w:rPr>
                <w:i/>
              </w:rPr>
              <w:t xml:space="preserve">GitHub </w:t>
            </w:r>
            <w:proofErr w:type="spellStart"/>
            <w:r>
              <w:rPr>
                <w:i/>
              </w:rPr>
              <w:t>Copilot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CodeGPT</w:t>
            </w:r>
            <w:proofErr w:type="spellEnd"/>
            <w:r>
              <w:rPr>
                <w:i/>
              </w:rPr>
              <w:t xml:space="preserve">, Google </w:t>
            </w:r>
            <w:proofErr w:type="spellStart"/>
            <w:r>
              <w:rPr>
                <w:i/>
              </w:rPr>
              <w:t>Codey</w:t>
            </w:r>
            <w:proofErr w:type="spellEnd"/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</w:t>
            </w:r>
            <w:proofErr w:type="spellStart"/>
            <w:r>
              <w:rPr>
                <w:i/>
              </w:rPr>
              <w:t>Replit</w:t>
            </w:r>
            <w:proofErr w:type="spellEnd"/>
            <w:r>
              <w:rPr>
                <w:i/>
              </w:rPr>
              <w:t xml:space="preserve"> Ghostwriter, Amazon </w:t>
            </w:r>
            <w:proofErr w:type="spellStart"/>
            <w:r>
              <w:rPr>
                <w:i/>
              </w:rPr>
              <w:t>CodeWhisperer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GPT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 xml:space="preserve">, Google Bard </w:t>
            </w:r>
            <w:r>
              <w:t>eller lignende verktøy?</w:t>
            </w:r>
          </w:p>
        </w:tc>
      </w:tr>
    </w:tbl>
    <w:bookmarkEnd w:id="10"/>
    <w:bookmarkEnd w:id="11"/>
    <w:p w14:paraId="1E91B1B7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proofErr w:type="gramStart"/>
      <w:r>
        <w:t>anvendelse</w:t>
      </w:r>
      <w:proofErr w:type="gramEnd"/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10EAB114" w14:textId="77777777">
        <w:tc>
          <w:tcPr>
            <w:tcW w:w="9060" w:type="dxa"/>
          </w:tcPr>
          <w:p w14:paraId="565B8ADA" w14:textId="77777777" w:rsidR="00650D1B" w:rsidRDefault="00650D1B">
            <w:pPr>
              <w:pStyle w:val="Brdtekst"/>
              <w:spacing w:before="1"/>
              <w:rPr>
                <w:spacing w:val="-4"/>
              </w:rPr>
            </w:pPr>
          </w:p>
        </w:tc>
      </w:tr>
    </w:tbl>
    <w:p w14:paraId="1698049D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0EEC077F" w14:textId="7777777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C54A" w14:textId="77777777" w:rsidR="00650D1B" w:rsidRDefault="00650D1B">
            <w:pPr>
              <w:pStyle w:val="KI-Overskrift2"/>
              <w:pBdr>
                <w:top w:val="none" w:sz="0" w:space="0" w:color="auto"/>
              </w:pBdr>
            </w:pPr>
            <w:bookmarkStart w:id="12" w:name="OLE_LINK11"/>
            <w:bookmarkStart w:id="13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4F9E81F2" w14:textId="77777777" w:rsidR="00650D1B" w:rsidRDefault="00650D1B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 xml:space="preserve">figurene i rapporten blitt </w:t>
            </w:r>
            <w:proofErr w:type="gramStart"/>
            <w:r w:rsidRPr="004E2030">
              <w:rPr>
                <w:rFonts w:eastAsiaTheme="minorHAnsi"/>
              </w:rPr>
              <w:t>generert</w:t>
            </w:r>
            <w:proofErr w:type="gramEnd"/>
            <w:r w:rsidRPr="004E2030">
              <w:rPr>
                <w:rFonts w:eastAsiaTheme="minorHAnsi"/>
              </w:rPr>
              <w:t xml:space="preserve"> av:</w:t>
            </w:r>
            <w:r>
              <w:rPr>
                <w:rFonts w:eastAsiaTheme="minorHAnsi"/>
              </w:rPr>
              <w:t xml:space="preserve">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Midjourney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Jasper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WriteSonic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Stability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 AI,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Dall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2"/>
    <w:bookmarkEnd w:id="13"/>
    <w:p w14:paraId="0FE839CE" w14:textId="77777777" w:rsidR="00650D1B" w:rsidRDefault="00650D1B" w:rsidP="00650D1B">
      <w:pPr>
        <w:pStyle w:val="KI-Brdtekst"/>
      </w:pPr>
      <w:r w:rsidRPr="00BF1D58">
        <w:t xml:space="preserve">Hvis ja til </w:t>
      </w:r>
      <w:proofErr w:type="gramStart"/>
      <w:r w:rsidRPr="00BF1D58">
        <w:t>anvendelse</w:t>
      </w:r>
      <w:proofErr w:type="gramEnd"/>
      <w:r w:rsidRPr="00BF1D58">
        <w:t xml:space="preserve"> av et bildeverktøy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66702BD7" w14:textId="77777777">
        <w:tc>
          <w:tcPr>
            <w:tcW w:w="9060" w:type="dxa"/>
          </w:tcPr>
          <w:p w14:paraId="5AFE3CD2" w14:textId="77777777" w:rsidR="00650D1B" w:rsidRDefault="00650D1B">
            <w:pPr>
              <w:pStyle w:val="Brdtekst"/>
            </w:pPr>
          </w:p>
        </w:tc>
      </w:tr>
    </w:tbl>
    <w:p w14:paraId="784EB1FE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0796233E" w14:textId="77777777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43C6" w14:textId="77777777" w:rsidR="00650D1B" w:rsidRDefault="00650D1B">
            <w:pPr>
              <w:pStyle w:val="KI-Overskrift2"/>
              <w:pBdr>
                <w:top w:val="none" w:sz="0" w:space="0" w:color="auto"/>
              </w:pBdr>
            </w:pPr>
            <w:bookmarkStart w:id="14" w:name="OLE_LINK15"/>
            <w:bookmarkStart w:id="15" w:name="OLE_LINK16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AA7EF5A" w14:textId="77777777" w:rsidR="00650D1B" w:rsidRDefault="00650D1B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4"/>
      <w:bookmarkEnd w:id="15"/>
    </w:tbl>
    <w:p w14:paraId="25D2C94F" w14:textId="77777777" w:rsidR="00650D1B" w:rsidRDefault="00650D1B" w:rsidP="00650D1B">
      <w:pPr>
        <w:pStyle w:val="Brdtekst"/>
        <w:rPr>
          <w:sz w:val="9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F6FC23E" w14:textId="77777777">
        <w:tc>
          <w:tcPr>
            <w:tcW w:w="9060" w:type="dxa"/>
          </w:tcPr>
          <w:p w14:paraId="22818FA0" w14:textId="77777777" w:rsidR="00650D1B" w:rsidRDefault="00650D1B">
            <w:pPr>
              <w:pStyle w:val="KI-Brdtekst"/>
            </w:pPr>
          </w:p>
        </w:tc>
      </w:tr>
    </w:tbl>
    <w:p w14:paraId="5D7BAB8C" w14:textId="77777777" w:rsidR="00650D1B" w:rsidRDefault="00650D1B" w:rsidP="00650D1B">
      <w:pPr>
        <w:pStyle w:val="Brdtekst"/>
        <w:rPr>
          <w:sz w:val="9"/>
        </w:rPr>
      </w:pPr>
    </w:p>
    <w:p w14:paraId="6C7110B1" w14:textId="77777777" w:rsidR="00650D1B" w:rsidRPr="00BF1D58" w:rsidRDefault="00650D1B" w:rsidP="00650D1B">
      <w:pPr>
        <w:pStyle w:val="KI-Overskrift2"/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6FAEF46F" w14:textId="77777777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59A6" w14:textId="77777777" w:rsidR="00650D1B" w:rsidRDefault="00650D1B">
            <w:pPr>
              <w:pStyle w:val="KI-Overskrift2"/>
              <w:pBdr>
                <w:top w:val="none" w:sz="0" w:space="0" w:color="auto"/>
              </w:pBdr>
            </w:pP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46E1F2D" w14:textId="77777777" w:rsidR="00650D1B" w:rsidRDefault="00650D1B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 xml:space="preserve">Det er ikke tillatt å </w:t>
            </w:r>
            <w:proofErr w:type="gramStart"/>
            <w:r w:rsidRPr="00BF1D58">
              <w:rPr>
                <w:i/>
                <w:iCs/>
              </w:rPr>
              <w:t>generere</w:t>
            </w:r>
            <w:proofErr w:type="gramEnd"/>
            <w:r w:rsidRPr="00BF1D58">
              <w:rPr>
                <w:i/>
                <w:iCs/>
              </w:rPr>
              <w:t xml:space="preserve"> besvarelse ved hjelp av kunstig </w:t>
            </w:r>
            <w:proofErr w:type="spellStart"/>
            <w:r w:rsidRPr="00BF1D58">
              <w:rPr>
                <w:i/>
                <w:iCs/>
              </w:rPr>
              <w:t>intelli</w:t>
            </w:r>
            <w:proofErr w:type="spellEnd"/>
            <w:r w:rsidRPr="00BF1D58">
              <w:rPr>
                <w:i/>
                <w:iCs/>
              </w:rPr>
              <w:t>- gens og levere den helt eller delvis som egen besvarelse.</w:t>
            </w:r>
            <w:r w:rsidRPr="00BF1D58">
              <w:t xml:space="preserve"> Jeg har derfor redegjort for all </w:t>
            </w:r>
            <w:proofErr w:type="gramStart"/>
            <w:r w:rsidRPr="00BF1D58">
              <w:t>anvendelse</w:t>
            </w:r>
            <w:proofErr w:type="gramEnd"/>
            <w:r w:rsidRPr="00BF1D58">
              <w:t xml:space="preserve"> av kunstig intelligens enten i) direkte i rapporten eller ii) i dette skjemaet</w:t>
            </w:r>
          </w:p>
        </w:tc>
      </w:tr>
    </w:tbl>
    <w:p w14:paraId="25E44687" w14:textId="77777777" w:rsidR="00650D1B" w:rsidRDefault="00650D1B" w:rsidP="00650D1B">
      <w:pPr>
        <w:pStyle w:val="KI-Brdtekst"/>
      </w:pPr>
    </w:p>
    <w:p w14:paraId="41727ACA" w14:textId="77777777" w:rsidR="00650D1B" w:rsidRDefault="00650D1B" w:rsidP="00650D1B">
      <w:pPr>
        <w:pStyle w:val="KI-Brdtekst"/>
        <w:rPr>
          <w:sz w:val="20"/>
        </w:rPr>
      </w:pPr>
    </w:p>
    <w:p w14:paraId="5FDD77BD" w14:textId="77777777" w:rsidR="00650D1B" w:rsidRDefault="00650D1B" w:rsidP="00650D1B">
      <w:pPr>
        <w:pStyle w:val="KI-Brdtekst"/>
        <w:rPr>
          <w:sz w:val="20"/>
        </w:rPr>
      </w:pPr>
    </w:p>
    <w:p w14:paraId="4E477E21" w14:textId="77777777" w:rsidR="00650D1B" w:rsidRDefault="00650D1B" w:rsidP="00650D1B">
      <w:pPr>
        <w:pStyle w:val="KI-Brdtekst"/>
        <w:rPr>
          <w:sz w:val="20"/>
        </w:rPr>
      </w:pPr>
    </w:p>
    <w:p w14:paraId="27BE841E" w14:textId="77777777" w:rsidR="00650D1B" w:rsidRDefault="00650D1B" w:rsidP="00650D1B">
      <w:pPr>
        <w:pStyle w:val="KI-Underskrift"/>
      </w:pPr>
      <w:r>
        <w:t>-----------------------------------------------------------------------</w:t>
      </w:r>
    </w:p>
    <w:p w14:paraId="52DF3B5A" w14:textId="77777777" w:rsidR="00650D1B" w:rsidRDefault="00650D1B" w:rsidP="00650D1B">
      <w:pPr>
        <w:pStyle w:val="KI-Underskrift"/>
      </w:pPr>
      <w:r>
        <w:t>Underskrift/Dato/Sted</w:t>
      </w:r>
    </w:p>
    <w:p w14:paraId="58F4DE56" w14:textId="77777777" w:rsidR="00650D1B" w:rsidRDefault="00650D1B" w:rsidP="00D00E7B">
      <w:pPr>
        <w:pStyle w:val="Tittel"/>
      </w:pPr>
    </w:p>
    <w:p w14:paraId="45025FA2" w14:textId="77777777" w:rsidR="00650D1B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>
        <w:br w:type="page"/>
      </w:r>
    </w:p>
    <w:p w14:paraId="071BB441" w14:textId="77777777" w:rsidR="005B6C64" w:rsidRDefault="00FA69EA" w:rsidP="00D00E7B">
      <w:pPr>
        <w:pStyle w:val="Tittel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DED264" w14:textId="77777777" w:rsidR="00412BBF" w:rsidRDefault="00412BBF">
          <w:pPr>
            <w:pStyle w:val="Overskriftforinnholdsfortegnelse"/>
          </w:pPr>
          <w:r>
            <w:t>Innholdsfortegnelse</w:t>
          </w:r>
        </w:p>
        <w:p w14:paraId="1B3A29B0" w14:textId="77777777" w:rsidR="00650D1B" w:rsidRDefault="00D00E7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kobling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kobling"/>
                <w:noProof/>
              </w:rPr>
              <w:t>Introduk</w:t>
            </w:r>
            <w:r w:rsidR="00650D1B" w:rsidRPr="00A81D90">
              <w:rPr>
                <w:rStyle w:val="Hyperkobling"/>
                <w:noProof/>
              </w:rPr>
              <w:t>s</w:t>
            </w:r>
            <w:r w:rsidR="00650D1B" w:rsidRPr="00A81D90">
              <w:rPr>
                <w:rStyle w:val="Hyperkobling"/>
                <w:noProof/>
              </w:rPr>
              <w:t>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215DF2DF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kobling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Bakgrunn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15C0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kobling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3E30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kobling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B6A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kobling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8214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kobling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2FCE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kobling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B31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kobling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A7F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kobling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849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kobling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9B7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kobling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40E8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kobling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D6D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kobling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497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kobling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B6D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kobling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668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kobling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844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kobling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E1A7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kobling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842E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kobling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C19C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kobling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62E7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427BFA9B" w14:textId="77777777" w:rsidR="00FA69EA" w:rsidRDefault="00924E0C" w:rsidP="00FA69EA">
      <w:pPr>
        <w:pStyle w:val="Tittel"/>
      </w:pPr>
      <w:proofErr w:type="spellStart"/>
      <w:r>
        <w:t>Figurliste</w:t>
      </w:r>
      <w:proofErr w:type="spellEnd"/>
    </w:p>
    <w:p w14:paraId="2949D91D" w14:textId="77777777" w:rsidR="00626E73" w:rsidRDefault="00924E0C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kobling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111AE7FB" w14:textId="77777777" w:rsidR="00626E73" w:rsidRDefault="00626E73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kobling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255BC" w14:textId="77777777" w:rsidR="00924E0C" w:rsidRDefault="00924E0C" w:rsidP="00924E0C">
      <w:pPr>
        <w:pStyle w:val="Brdtekst"/>
      </w:pPr>
      <w:r>
        <w:fldChar w:fldCharType="end"/>
      </w:r>
    </w:p>
    <w:p w14:paraId="1BDFE710" w14:textId="77777777" w:rsidR="00924E0C" w:rsidRDefault="00924E0C" w:rsidP="00FA69EA">
      <w:pPr>
        <w:pStyle w:val="Tittel"/>
      </w:pPr>
      <w:proofErr w:type="spellStart"/>
      <w:r>
        <w:t>Tabelliste</w:t>
      </w:r>
      <w:proofErr w:type="spellEnd"/>
    </w:p>
    <w:p w14:paraId="77B01B83" w14:textId="77777777" w:rsidR="00626E73" w:rsidRDefault="00924E0C">
      <w:pPr>
        <w:pStyle w:val="Figurliste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kobling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3A1C7477" w14:textId="77777777" w:rsidR="00924E0C" w:rsidRDefault="00924E0C" w:rsidP="00924E0C">
      <w:pPr>
        <w:pStyle w:val="Brdtekst"/>
      </w:pPr>
      <w:r>
        <w:fldChar w:fldCharType="end"/>
      </w:r>
    </w:p>
    <w:p w14:paraId="70ACC714" w14:textId="77777777" w:rsidR="00412BBF" w:rsidRDefault="00412BBF">
      <w:pPr>
        <w:rPr>
          <w:i/>
          <w:color w:val="339966"/>
        </w:rPr>
      </w:pPr>
      <w:r>
        <w:br w:type="page"/>
      </w:r>
    </w:p>
    <w:p w14:paraId="2F5E3FE8" w14:textId="77777777" w:rsidR="00924E0C" w:rsidRDefault="00924E0C" w:rsidP="000551FF">
      <w:pPr>
        <w:pStyle w:val="Comment"/>
      </w:pPr>
    </w:p>
    <w:p w14:paraId="4DC661A6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4E9D0A40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799F1722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6747640B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38D5DB07" w14:textId="77777777" w:rsidR="000551FF" w:rsidRDefault="00703F69" w:rsidP="000551FF">
      <w:pPr>
        <w:pStyle w:val="Comment"/>
      </w:pPr>
      <w:r>
        <w:t>Brødtekst</w:t>
      </w:r>
      <w:r w:rsidR="000551FF">
        <w:tab/>
        <w:t xml:space="preserve">Standard tekst i et avsnitt. Benytt denne for </w:t>
      </w:r>
      <w:proofErr w:type="gramStart"/>
      <w:r w:rsidR="000551FF">
        <w:t>all ”vanlig</w:t>
      </w:r>
      <w:proofErr w:type="gramEnd"/>
      <w:r w:rsidR="000551FF">
        <w:t>” tekst</w:t>
      </w:r>
    </w:p>
    <w:p w14:paraId="7F407DFF" w14:textId="77777777" w:rsidR="000551FF" w:rsidRDefault="000551FF" w:rsidP="000551FF">
      <w:pPr>
        <w:pStyle w:val="Comment"/>
      </w:pPr>
      <w:r>
        <w:t>Definition</w:t>
      </w:r>
      <w:r>
        <w:tab/>
        <w:t xml:space="preserve">Benyttes hovedsakelig i </w:t>
      </w:r>
      <w:proofErr w:type="gramStart"/>
      <w:r>
        <w:t>avsnittet ”TERMINOLOGI</w:t>
      </w:r>
      <w:proofErr w:type="gramEnd"/>
      <w:r>
        <w:t>”</w:t>
      </w:r>
    </w:p>
    <w:p w14:paraId="682E9366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5DD9A252" w14:textId="77777777" w:rsidR="00D64482" w:rsidRDefault="000551FF" w:rsidP="000551FF">
      <w:pPr>
        <w:pStyle w:val="Comment"/>
      </w:pPr>
      <w:proofErr w:type="spellStart"/>
      <w:r>
        <w:t>Comment</w:t>
      </w:r>
      <w:proofErr w:type="spellEnd"/>
      <w:r>
        <w:tab/>
        <w:t>Denne grønne teksten. Fjern all tekst av denne typen i rapporten.</w:t>
      </w:r>
      <w:r w:rsidR="000674E9">
        <w:t>]</w:t>
      </w:r>
    </w:p>
    <w:p w14:paraId="0134FDB5" w14:textId="77777777" w:rsidR="007E13C7" w:rsidRDefault="007E13C7" w:rsidP="007E13C7">
      <w:pPr>
        <w:pStyle w:val="Brdtekst"/>
      </w:pPr>
    </w:p>
    <w:p w14:paraId="68F5BB07" w14:textId="77777777" w:rsidR="007E13C7" w:rsidRDefault="007E13C7" w:rsidP="007E13C7">
      <w:pPr>
        <w:pStyle w:val="Brdtekst"/>
        <w:sectPr w:rsidR="007E13C7" w:rsidSect="00244B9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3614F72D" w14:textId="77777777" w:rsidR="00FA69EA" w:rsidRDefault="00924E0C" w:rsidP="00FA69EA">
      <w:pPr>
        <w:pStyle w:val="Overskrift1"/>
      </w:pPr>
      <w:bookmarkStart w:id="16" w:name="_Ref125375270"/>
      <w:bookmarkStart w:id="17" w:name="_Ref125375282"/>
      <w:bookmarkStart w:id="18" w:name="_Toc136784282"/>
      <w:bookmarkStart w:id="19" w:name="_Toc158625712"/>
      <w:r>
        <w:lastRenderedPageBreak/>
        <w:t>Introduksjon</w:t>
      </w:r>
      <w:bookmarkEnd w:id="16"/>
      <w:bookmarkEnd w:id="17"/>
      <w:bookmarkEnd w:id="18"/>
      <w:bookmarkEnd w:id="19"/>
    </w:p>
    <w:p w14:paraId="5D5B5369" w14:textId="77777777" w:rsidR="00933D51" w:rsidRDefault="00933D51" w:rsidP="00933D51">
      <w:pPr>
        <w:pStyle w:val="Overskrift2"/>
      </w:pPr>
      <w:bookmarkStart w:id="20" w:name="_Toc136784283"/>
      <w:bookmarkStart w:id="21" w:name="_Toc158625713"/>
      <w:r>
        <w:t>Bakgrunn</w:t>
      </w:r>
      <w:bookmarkEnd w:id="20"/>
      <w:bookmarkEnd w:id="21"/>
    </w:p>
    <w:p w14:paraId="139BC9B9" w14:textId="77777777" w:rsidR="00FA69EA" w:rsidRDefault="00381F01" w:rsidP="00381F01">
      <w:pPr>
        <w:pStyle w:val="Comment"/>
      </w:pPr>
      <w:r>
        <w:t>[</w:t>
      </w:r>
      <w:r w:rsidR="00FA69EA">
        <w:t>Dette er første kapitlet i den faglige rapporten.  Det bør behandle bakgrunnen for oppgaven,</w:t>
      </w:r>
      <w:r w:rsidR="005C3B91">
        <w:t xml:space="preserve"> eventuell</w:t>
      </w:r>
      <w:r w:rsidR="00FA69EA">
        <w:t xml:space="preserve"> oppdragsgiver, </w:t>
      </w:r>
      <w:r w:rsidR="00365B8B">
        <w:t xml:space="preserve">oppsummering av </w:t>
      </w:r>
      <w:r w:rsidR="00FA69EA">
        <w:t>problemstillingen og/eller oppgaven som skal løses</w:t>
      </w:r>
      <w:r w:rsidR="00DA3197">
        <w:t>.</w:t>
      </w:r>
      <w:r w:rsidR="00365B8B">
        <w:t>]</w:t>
      </w:r>
    </w:p>
    <w:p w14:paraId="393DC194" w14:textId="77777777" w:rsidR="008735EB" w:rsidRDefault="008735EB" w:rsidP="00381F01">
      <w:pPr>
        <w:pStyle w:val="Comment"/>
      </w:pPr>
    </w:p>
    <w:p w14:paraId="30B90D4D" w14:textId="32C1E684" w:rsidR="008735EB" w:rsidRPr="008735EB" w:rsidRDefault="008735EB" w:rsidP="00381F01">
      <w:pPr>
        <w:pStyle w:val="Comment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This is </w:t>
      </w:r>
      <w:proofErr w:type="spellStart"/>
      <w:r>
        <w:rPr>
          <w:i w:val="0"/>
          <w:iCs/>
          <w:color w:val="000000" w:themeColor="text1"/>
        </w:rPr>
        <w:t>the</w:t>
      </w:r>
      <w:proofErr w:type="spellEnd"/>
      <w:r>
        <w:rPr>
          <w:i w:val="0"/>
          <w:iCs/>
          <w:color w:val="000000" w:themeColor="text1"/>
        </w:rPr>
        <w:t xml:space="preserve"> portofolio </w:t>
      </w:r>
      <w:proofErr w:type="spellStart"/>
      <w:r>
        <w:rPr>
          <w:i w:val="0"/>
          <w:iCs/>
          <w:color w:val="000000" w:themeColor="text1"/>
        </w:rPr>
        <w:t>assessment</w:t>
      </w:r>
      <w:proofErr w:type="spellEnd"/>
      <w:r>
        <w:rPr>
          <w:i w:val="0"/>
          <w:iCs/>
          <w:color w:val="000000" w:themeColor="text1"/>
        </w:rPr>
        <w:t xml:space="preserve"> in </w:t>
      </w:r>
      <w:proofErr w:type="spellStart"/>
      <w:r>
        <w:rPr>
          <w:i w:val="0"/>
          <w:iCs/>
          <w:color w:val="000000" w:themeColor="text1"/>
        </w:rPr>
        <w:t>the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course</w:t>
      </w:r>
      <w:proofErr w:type="spellEnd"/>
      <w:r>
        <w:rPr>
          <w:i w:val="0"/>
          <w:iCs/>
          <w:color w:val="000000" w:themeColor="text1"/>
        </w:rPr>
        <w:t xml:space="preserve"> IDATT1003 Programming 1. In </w:t>
      </w:r>
      <w:proofErr w:type="spellStart"/>
      <w:r>
        <w:rPr>
          <w:i w:val="0"/>
          <w:iCs/>
          <w:color w:val="000000" w:themeColor="text1"/>
        </w:rPr>
        <w:t>this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course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we</w:t>
      </w:r>
      <w:proofErr w:type="spellEnd"/>
      <w:r>
        <w:rPr>
          <w:i w:val="0"/>
          <w:iCs/>
          <w:color w:val="000000" w:themeColor="text1"/>
        </w:rPr>
        <w:t xml:space="preserve"> have </w:t>
      </w:r>
      <w:proofErr w:type="spellStart"/>
      <w:r>
        <w:rPr>
          <w:i w:val="0"/>
          <w:iCs/>
          <w:color w:val="000000" w:themeColor="text1"/>
        </w:rPr>
        <w:t>been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introduced</w:t>
      </w:r>
      <w:proofErr w:type="spellEnd"/>
      <w:r>
        <w:rPr>
          <w:i w:val="0"/>
          <w:iCs/>
          <w:color w:val="000000" w:themeColor="text1"/>
        </w:rPr>
        <w:t xml:space="preserve"> to </w:t>
      </w:r>
      <w:proofErr w:type="spellStart"/>
      <w:r>
        <w:rPr>
          <w:i w:val="0"/>
          <w:iCs/>
          <w:color w:val="000000" w:themeColor="text1"/>
        </w:rPr>
        <w:t>java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trough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presentations</w:t>
      </w:r>
      <w:proofErr w:type="spellEnd"/>
      <w:r>
        <w:rPr>
          <w:i w:val="0"/>
          <w:iCs/>
          <w:color w:val="000000" w:themeColor="text1"/>
        </w:rPr>
        <w:t xml:space="preserve">, </w:t>
      </w:r>
      <w:proofErr w:type="spellStart"/>
      <w:r>
        <w:rPr>
          <w:i w:val="0"/>
          <w:iCs/>
          <w:color w:val="000000" w:themeColor="text1"/>
        </w:rPr>
        <w:t>lessons</w:t>
      </w:r>
      <w:proofErr w:type="spellEnd"/>
      <w:r>
        <w:rPr>
          <w:i w:val="0"/>
          <w:iCs/>
          <w:color w:val="000000" w:themeColor="text1"/>
        </w:rPr>
        <w:t xml:space="preserve">, </w:t>
      </w:r>
      <w:proofErr w:type="spellStart"/>
      <w:r>
        <w:rPr>
          <w:i w:val="0"/>
          <w:iCs/>
          <w:color w:val="000000" w:themeColor="text1"/>
        </w:rPr>
        <w:t>kahoot</w:t>
      </w:r>
      <w:proofErr w:type="spellEnd"/>
      <w:r>
        <w:rPr>
          <w:i w:val="0"/>
          <w:iCs/>
          <w:color w:val="000000" w:themeColor="text1"/>
        </w:rPr>
        <w:t xml:space="preserve"> and </w:t>
      </w:r>
      <w:proofErr w:type="spellStart"/>
      <w:r>
        <w:rPr>
          <w:i w:val="0"/>
          <w:iCs/>
          <w:color w:val="000000" w:themeColor="text1"/>
        </w:rPr>
        <w:t>weekly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assignments</w:t>
      </w:r>
      <w:proofErr w:type="spellEnd"/>
      <w:r>
        <w:rPr>
          <w:i w:val="0"/>
          <w:iCs/>
          <w:color w:val="000000" w:themeColor="text1"/>
        </w:rPr>
        <w:t xml:space="preserve">. The </w:t>
      </w:r>
      <w:proofErr w:type="spellStart"/>
      <w:r>
        <w:rPr>
          <w:i w:val="0"/>
          <w:iCs/>
          <w:color w:val="000000" w:themeColor="text1"/>
        </w:rPr>
        <w:t>portfolio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assessment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was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released</w:t>
      </w:r>
      <w:proofErr w:type="spellEnd"/>
      <w:r>
        <w:rPr>
          <w:i w:val="0"/>
          <w:iCs/>
          <w:color w:val="000000" w:themeColor="text1"/>
        </w:rPr>
        <w:t xml:space="preserve"> to </w:t>
      </w:r>
      <w:proofErr w:type="spellStart"/>
      <w:r>
        <w:rPr>
          <w:i w:val="0"/>
          <w:iCs/>
          <w:color w:val="000000" w:themeColor="text1"/>
        </w:rPr>
        <w:t>the</w:t>
      </w:r>
      <w:proofErr w:type="spellEnd"/>
      <w:r>
        <w:rPr>
          <w:i w:val="0"/>
          <w:iCs/>
          <w:color w:val="000000" w:themeColor="text1"/>
        </w:rPr>
        <w:t xml:space="preserve"> students in </w:t>
      </w:r>
      <w:proofErr w:type="spellStart"/>
      <w:r>
        <w:rPr>
          <w:i w:val="0"/>
          <w:iCs/>
          <w:color w:val="000000" w:themeColor="text1"/>
        </w:rPr>
        <w:t>three</w:t>
      </w:r>
      <w:proofErr w:type="spellEnd"/>
      <w:r>
        <w:rPr>
          <w:i w:val="0"/>
          <w:iCs/>
          <w:color w:val="000000" w:themeColor="text1"/>
        </w:rPr>
        <w:t xml:space="preserve"> parts. (</w:t>
      </w:r>
      <w:proofErr w:type="spellStart"/>
      <w:r>
        <w:rPr>
          <w:i w:val="0"/>
          <w:iCs/>
          <w:color w:val="000000" w:themeColor="text1"/>
        </w:rPr>
        <w:t>When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each</w:t>
      </w:r>
      <w:proofErr w:type="spellEnd"/>
      <w:r>
        <w:rPr>
          <w:i w:val="0"/>
          <w:iCs/>
          <w:color w:val="000000" w:themeColor="text1"/>
        </w:rPr>
        <w:t xml:space="preserve"> part </w:t>
      </w:r>
      <w:proofErr w:type="spellStart"/>
      <w:r>
        <w:rPr>
          <w:i w:val="0"/>
          <w:iCs/>
          <w:color w:val="000000" w:themeColor="text1"/>
        </w:rPr>
        <w:t>was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released</w:t>
      </w:r>
      <w:proofErr w:type="spellEnd"/>
      <w:r>
        <w:rPr>
          <w:i w:val="0"/>
          <w:iCs/>
          <w:color w:val="000000" w:themeColor="text1"/>
        </w:rPr>
        <w:t xml:space="preserve">). The goal is for </w:t>
      </w:r>
      <w:proofErr w:type="spellStart"/>
      <w:r>
        <w:rPr>
          <w:i w:val="0"/>
          <w:iCs/>
          <w:color w:val="000000" w:themeColor="text1"/>
        </w:rPr>
        <w:t>the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assignment</w:t>
      </w:r>
      <w:proofErr w:type="spellEnd"/>
      <w:r>
        <w:rPr>
          <w:i w:val="0"/>
          <w:iCs/>
          <w:color w:val="000000" w:themeColor="text1"/>
        </w:rPr>
        <w:t xml:space="preserve"> to end in a </w:t>
      </w:r>
      <w:proofErr w:type="spellStart"/>
      <w:r>
        <w:rPr>
          <w:i w:val="0"/>
          <w:iCs/>
          <w:color w:val="000000" w:themeColor="text1"/>
        </w:rPr>
        <w:t>consol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based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diary</w:t>
      </w:r>
      <w:proofErr w:type="spellEnd"/>
      <w:r>
        <w:rPr>
          <w:i w:val="0"/>
          <w:iCs/>
          <w:color w:val="000000" w:themeColor="text1"/>
        </w:rPr>
        <w:t xml:space="preserve"> </w:t>
      </w:r>
      <w:proofErr w:type="spellStart"/>
      <w:r>
        <w:rPr>
          <w:i w:val="0"/>
          <w:iCs/>
          <w:color w:val="000000" w:themeColor="text1"/>
        </w:rPr>
        <w:t>application</w:t>
      </w:r>
      <w:proofErr w:type="spellEnd"/>
      <w:r>
        <w:rPr>
          <w:i w:val="0"/>
          <w:iCs/>
          <w:color w:val="000000" w:themeColor="text1"/>
        </w:rPr>
        <w:t xml:space="preserve">. </w:t>
      </w:r>
      <w:r>
        <w:rPr>
          <w:i w:val="0"/>
          <w:iCs/>
          <w:color w:val="000000" w:themeColor="text1"/>
        </w:rPr>
        <w:br/>
        <w:t xml:space="preserve"> </w:t>
      </w:r>
    </w:p>
    <w:p w14:paraId="5A968B3B" w14:textId="77777777" w:rsidR="00365B8B" w:rsidRDefault="00365B8B" w:rsidP="00365B8B">
      <w:pPr>
        <w:pStyle w:val="Overskrift2"/>
      </w:pPr>
      <w:bookmarkStart w:id="22" w:name="_Ref125975861"/>
      <w:bookmarkStart w:id="23" w:name="_Toc136784287"/>
      <w:bookmarkStart w:id="24" w:name="_Toc158625714"/>
      <w:bookmarkStart w:id="25" w:name="_Toc136784284"/>
      <w:r>
        <w:t>Kravspesifikasjon</w:t>
      </w:r>
      <w:bookmarkEnd w:id="22"/>
      <w:bookmarkEnd w:id="23"/>
      <w:bookmarkEnd w:id="24"/>
    </w:p>
    <w:p w14:paraId="5C684C25" w14:textId="77777777" w:rsidR="00365B8B" w:rsidRDefault="00365B8B" w:rsidP="00365B8B">
      <w:pPr>
        <w:pStyle w:val="Comment"/>
      </w:pPr>
      <w:r>
        <w:t xml:space="preserve">[Her beskriver du både de </w:t>
      </w:r>
      <w:r>
        <w:rPr>
          <w:b/>
          <w:bCs/>
        </w:rPr>
        <w:t xml:space="preserve">funksjonelle </w:t>
      </w:r>
      <w:r w:rsidRPr="00924E0C">
        <w:t>kravene</w:t>
      </w:r>
      <w:r>
        <w:t xml:space="preserve"> og de </w:t>
      </w:r>
      <w:r>
        <w:rPr>
          <w:b/>
          <w:bCs/>
        </w:rPr>
        <w:t xml:space="preserve">ikke-funksjonelle </w:t>
      </w:r>
      <w:r w:rsidRPr="00924E0C">
        <w:rPr>
          <w:b/>
          <w:bCs/>
        </w:rPr>
        <w:t>kravene</w:t>
      </w:r>
      <w:r>
        <w:t xml:space="preserve"> til løsningen du skal utvikle.</w:t>
      </w:r>
    </w:p>
    <w:p w14:paraId="283E0EFE" w14:textId="77777777" w:rsidR="00365B8B" w:rsidRDefault="00365B8B" w:rsidP="00365B8B">
      <w:pPr>
        <w:pStyle w:val="Comment"/>
      </w:pPr>
      <w:r w:rsidRPr="00924E0C">
        <w:t>Dersom</w:t>
      </w:r>
      <w:r>
        <w:t xml:space="preserve"> det er gitt en kravspesifikasjon vil du kunne hente det meste av informasjon fra denne. Husk at du her IKKE skal beskrive noen av de valg du har gjort i prosjektet, eller det du konkret har utviklet i prosjektet.</w:t>
      </w:r>
    </w:p>
    <w:p w14:paraId="6FD20129" w14:textId="77777777" w:rsidR="00365B8B" w:rsidRDefault="00365B8B" w:rsidP="00365B8B">
      <w:pPr>
        <w:pStyle w:val="Comment"/>
      </w:pPr>
      <w:r>
        <w:t xml:space="preserve">Bruk her gjerne </w:t>
      </w:r>
      <w:proofErr w:type="spellStart"/>
      <w:r>
        <w:rPr>
          <w:b/>
          <w:bCs/>
        </w:rPr>
        <w:t>UML</w:t>
      </w:r>
      <w:proofErr w:type="spellEnd"/>
      <w:r>
        <w:rPr>
          <w:b/>
          <w:bCs/>
        </w:rPr>
        <w:t>-diagrammer</w:t>
      </w:r>
      <w:r>
        <w:t xml:space="preserve"> som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>-Case</w:t>
      </w:r>
      <w:r>
        <w:t xml:space="preserve">, </w:t>
      </w:r>
      <w:r>
        <w:rPr>
          <w:b/>
          <w:bCs/>
        </w:rPr>
        <w:t>Aktivitetsdiagram</w:t>
      </w:r>
      <w:r>
        <w:t xml:space="preserve"> </w:t>
      </w:r>
      <w:proofErr w:type="spellStart"/>
      <w:r>
        <w:t>osv</w:t>
      </w:r>
      <w:proofErr w:type="spellEnd"/>
      <w:r>
        <w:t xml:space="preserve"> for å beskrive krav til funksjonalitet (NB! Uten å dra inn </w:t>
      </w:r>
      <w:r w:rsidRPr="00DA3197">
        <w:rPr>
          <w:b/>
          <w:bCs/>
        </w:rPr>
        <w:t>hvordan</w:t>
      </w:r>
      <w:r>
        <w:t xml:space="preserve"> du/dere har løst det.).</w:t>
      </w:r>
    </w:p>
    <w:p w14:paraId="66836865" w14:textId="77777777" w:rsidR="00365B8B" w:rsidRDefault="00365B8B" w:rsidP="00365B8B">
      <w:pPr>
        <w:pStyle w:val="Comment"/>
      </w:pPr>
      <w:r>
        <w:t xml:space="preserve">Når du senere skriver </w:t>
      </w:r>
      <w:r w:rsidRPr="00365B8B">
        <w:rPr>
          <w:b/>
          <w:bCs/>
        </w:rPr>
        <w:t>drøfting</w:t>
      </w:r>
      <w:r>
        <w:t xml:space="preserve"> og </w:t>
      </w:r>
      <w:r w:rsidRPr="00365B8B">
        <w:rPr>
          <w:b/>
          <w:bCs/>
        </w:rPr>
        <w:t>konklusjon</w:t>
      </w:r>
      <w:r>
        <w:t>, må du henvise tilbake til dette kapittelet og svare på om løsningen du har levert svarer på kravspesifikasjonen].</w:t>
      </w:r>
    </w:p>
    <w:p w14:paraId="5A48D71D" w14:textId="77777777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4B59B7" wp14:editId="05BD74A9">
            <wp:extent cx="3252843" cy="3252843"/>
            <wp:effectExtent l="0" t="0" r="0" b="0"/>
            <wp:docPr id="1062988729" name="Bilde 1062988729" descr="Use case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2" cy="32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714702" w14:textId="77777777" w:rsidR="00365B8B" w:rsidRDefault="00365B8B" w:rsidP="00365B8B">
      <w:pPr>
        <w:pStyle w:val="Bildetekst"/>
      </w:pPr>
      <w:bookmarkStart w:id="26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621CB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</w:t>
      </w:r>
      <w:proofErr w:type="spellEnd"/>
      <w:r>
        <w:t xml:space="preserve"> Case diagram</w:t>
      </w:r>
      <w:bookmarkEnd w:id="26"/>
    </w:p>
    <w:p w14:paraId="0FBDD88B" w14:textId="77777777" w:rsidR="00365B8B" w:rsidRPr="00924E0C" w:rsidRDefault="00365B8B" w:rsidP="00365B8B">
      <w:pPr>
        <w:pStyle w:val="Figure"/>
      </w:pPr>
    </w:p>
    <w:p w14:paraId="0129048C" w14:textId="77777777" w:rsidR="00D10861" w:rsidRDefault="00D10861" w:rsidP="00D10861">
      <w:pPr>
        <w:pStyle w:val="Overskrift2"/>
      </w:pPr>
      <w:bookmarkStart w:id="27" w:name="_Toc158625715"/>
      <w:r>
        <w:lastRenderedPageBreak/>
        <w:t>Avgrensninger</w:t>
      </w:r>
      <w:bookmarkEnd w:id="25"/>
      <w:bookmarkEnd w:id="27"/>
    </w:p>
    <w:p w14:paraId="1DA01D3E" w14:textId="77777777" w:rsidR="005C3B91" w:rsidRPr="005C3B91" w:rsidRDefault="005C3B91" w:rsidP="005C3B91">
      <w:pPr>
        <w:pStyle w:val="Comment"/>
      </w:pPr>
      <w:r>
        <w:t>[Er det gi</w:t>
      </w:r>
      <w:r w:rsidR="00A258DB">
        <w:t>tt noen avgrensninger/begrensninger i oppgaven? Beskriv i så fall disse her.</w:t>
      </w:r>
      <w:r w:rsidR="00DA3197">
        <w:t xml:space="preserve"> Avgrensninger kan f.eks. være teknologier dere </w:t>
      </w:r>
      <w:r w:rsidR="00DA3197">
        <w:rPr>
          <w:b/>
          <w:bCs/>
        </w:rPr>
        <w:t>må</w:t>
      </w:r>
      <w:r w:rsidR="00DA3197">
        <w:t xml:space="preserve"> bruke, </w:t>
      </w:r>
      <w:proofErr w:type="spellStart"/>
      <w:r w:rsidR="00DA3197">
        <w:t>el.l</w:t>
      </w:r>
      <w:proofErr w:type="spellEnd"/>
      <w:r w:rsidR="00DA3197">
        <w:t>. Dersom prosjektet ikke har noen avgrensninger, kan dette kapittelet utelates.</w:t>
      </w:r>
      <w:r w:rsidR="00A258DB">
        <w:t>]</w:t>
      </w:r>
    </w:p>
    <w:p w14:paraId="228E97B6" w14:textId="77777777" w:rsidR="00703F69" w:rsidRDefault="00703F69" w:rsidP="00703F69">
      <w:pPr>
        <w:pStyle w:val="Overskrift2"/>
      </w:pPr>
      <w:bookmarkStart w:id="28" w:name="_Toc136784285"/>
      <w:bookmarkStart w:id="29" w:name="_Toc158625716"/>
      <w:r>
        <w:t>Begreper/Ordliste</w:t>
      </w:r>
      <w:bookmarkEnd w:id="28"/>
      <w:bookmarkEnd w:id="29"/>
    </w:p>
    <w:p w14:paraId="535EEB55" w14:textId="77777777" w:rsidR="00DA3197" w:rsidRDefault="00703F69" w:rsidP="00703F69">
      <w:pPr>
        <w:pStyle w:val="Comment"/>
      </w:pPr>
      <w:r>
        <w:t xml:space="preserve">[Når man utvikler programvare for en kunde, er det viktig å etablere en felles forståelse for begreper/terminologi/ord som benyttes </w:t>
      </w:r>
      <w:r w:rsidRPr="00DA3197">
        <w:rPr>
          <w:b/>
          <w:bCs/>
        </w:rPr>
        <w:t>av kunden</w:t>
      </w:r>
      <w:r>
        <w:t xml:space="preserve">. Det er derfor svært vanlig å </w:t>
      </w:r>
      <w:r w:rsidR="00552AAF">
        <w:t xml:space="preserve">lage en "ordliste" og/eller en "Domene modell". Denne ordlisten er også et svært godt utgangspunkt for å finne frem til hvilke mulige </w:t>
      </w:r>
      <w:r w:rsidR="00552AAF">
        <w:rPr>
          <w:b/>
          <w:bCs/>
        </w:rPr>
        <w:t>klasser</w:t>
      </w:r>
      <w:r w:rsidR="00552AAF">
        <w:t xml:space="preserve"> det kan være aktuelt å </w:t>
      </w:r>
      <w:proofErr w:type="gramStart"/>
      <w:r w:rsidR="00552AAF">
        <w:t>implementere</w:t>
      </w:r>
      <w:proofErr w:type="gramEnd"/>
      <w:r w:rsidR="00552AAF">
        <w:t xml:space="preserve"> i løsningen</w:t>
      </w:r>
      <w:r w:rsidR="00DA3197">
        <w:t xml:space="preserve"> når denne skal utvikles</w:t>
      </w:r>
      <w:r w:rsidR="00552AAF">
        <w:t>. Bruk tid på denne slik at du har en god forståelse for begrepene.</w:t>
      </w:r>
    </w:p>
    <w:p w14:paraId="7B7705A3" w14:textId="77777777" w:rsidR="00703F69" w:rsidRDefault="00DA3197" w:rsidP="00703F69">
      <w:pPr>
        <w:pStyle w:val="Comment"/>
      </w:pPr>
      <w:r>
        <w:t>Her kan man også bruke klasse-diagra</w:t>
      </w:r>
      <w:r w:rsidR="00412BBF">
        <w:t>m</w:t>
      </w:r>
      <w:r>
        <w:t xml:space="preserve">mer for å illustrere hvordan </w:t>
      </w:r>
      <w:r>
        <w:rPr>
          <w:b/>
          <w:bCs/>
        </w:rPr>
        <w:t>begreper</w:t>
      </w:r>
      <w:r>
        <w:t xml:space="preserve"> henger sammen. NB! Klasser i dette diagrammet er </w:t>
      </w:r>
      <w:r w:rsidRPr="00DA3197">
        <w:rPr>
          <w:b/>
          <w:bCs/>
        </w:rPr>
        <w:t>ikke</w:t>
      </w:r>
      <w:r>
        <w:t xml:space="preserve"> klassene du har valgt å </w:t>
      </w:r>
      <w:proofErr w:type="gramStart"/>
      <w:r>
        <w:t>implementere</w:t>
      </w:r>
      <w:proofErr w:type="gramEnd"/>
      <w:r>
        <w:t xml:space="preserve"> i prosjektet.]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5B2C8FBA" w14:textId="77777777" w:rsidTr="00552AAF">
        <w:trPr>
          <w:cantSplit/>
          <w:tblHeader/>
        </w:trPr>
        <w:tc>
          <w:tcPr>
            <w:tcW w:w="1980" w:type="dxa"/>
          </w:tcPr>
          <w:p w14:paraId="20203A00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(Norsk)</w:t>
            </w:r>
          </w:p>
        </w:tc>
        <w:tc>
          <w:tcPr>
            <w:tcW w:w="2126" w:type="dxa"/>
          </w:tcPr>
          <w:p w14:paraId="0F5DC82D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(Engelsk)</w:t>
            </w:r>
          </w:p>
        </w:tc>
        <w:tc>
          <w:tcPr>
            <w:tcW w:w="4954" w:type="dxa"/>
          </w:tcPr>
          <w:p w14:paraId="1BD52657" w14:textId="77777777" w:rsidR="00552AAF" w:rsidRDefault="00552AAF" w:rsidP="00552AAF">
            <w:pPr>
              <w:pStyle w:val="TabellTittel"/>
            </w:pPr>
            <w:proofErr w:type="spellStart"/>
            <w:r>
              <w:t>Betyding</w:t>
            </w:r>
            <w:proofErr w:type="spellEnd"/>
            <w:r>
              <w:t>/beskrivelse</w:t>
            </w:r>
          </w:p>
        </w:tc>
      </w:tr>
      <w:tr w:rsidR="00552AAF" w14:paraId="7BBB76B7" w14:textId="77777777" w:rsidTr="00552AAF">
        <w:trPr>
          <w:cantSplit/>
        </w:trPr>
        <w:tc>
          <w:tcPr>
            <w:tcW w:w="1980" w:type="dxa"/>
          </w:tcPr>
          <w:p w14:paraId="5792AE48" w14:textId="77777777" w:rsidR="00552AAF" w:rsidRDefault="00552AAF" w:rsidP="00703F69">
            <w:pPr>
              <w:pStyle w:val="Comment"/>
            </w:pPr>
            <w:r>
              <w:t>Produkt</w:t>
            </w:r>
          </w:p>
        </w:tc>
        <w:tc>
          <w:tcPr>
            <w:tcW w:w="2126" w:type="dxa"/>
          </w:tcPr>
          <w:p w14:paraId="3134E696" w14:textId="77777777" w:rsidR="00552AAF" w:rsidRDefault="00552AAF" w:rsidP="00703F69">
            <w:pPr>
              <w:pStyle w:val="Comment"/>
            </w:pPr>
            <w:r>
              <w:t>Product</w:t>
            </w:r>
          </w:p>
        </w:tc>
        <w:tc>
          <w:tcPr>
            <w:tcW w:w="4954" w:type="dxa"/>
          </w:tcPr>
          <w:p w14:paraId="557EC795" w14:textId="77777777" w:rsidR="00552AAF" w:rsidRDefault="00552AAF" w:rsidP="00703F69">
            <w:pPr>
              <w:pStyle w:val="Comment"/>
            </w:pPr>
            <w:r>
              <w:t>Varehuset skal håndtere produkter inn og ut av et lager</w:t>
            </w:r>
          </w:p>
        </w:tc>
      </w:tr>
      <w:tr w:rsidR="00552AAF" w14:paraId="26349C19" w14:textId="77777777" w:rsidTr="00552AAF">
        <w:trPr>
          <w:cantSplit/>
        </w:trPr>
        <w:tc>
          <w:tcPr>
            <w:tcW w:w="1980" w:type="dxa"/>
          </w:tcPr>
          <w:p w14:paraId="61C657A5" w14:textId="77777777" w:rsidR="00552AAF" w:rsidRDefault="00552AAF" w:rsidP="00703F69">
            <w:pPr>
              <w:pStyle w:val="Comment"/>
            </w:pPr>
            <w:r>
              <w:t>Lager</w:t>
            </w:r>
          </w:p>
        </w:tc>
        <w:tc>
          <w:tcPr>
            <w:tcW w:w="2126" w:type="dxa"/>
          </w:tcPr>
          <w:p w14:paraId="111D36E0" w14:textId="77777777" w:rsidR="00552AAF" w:rsidRDefault="00552AAF" w:rsidP="00703F69">
            <w:pPr>
              <w:pStyle w:val="Comment"/>
            </w:pPr>
            <w:r>
              <w:t>Storage</w:t>
            </w:r>
          </w:p>
        </w:tc>
        <w:tc>
          <w:tcPr>
            <w:tcW w:w="4954" w:type="dxa"/>
          </w:tcPr>
          <w:p w14:paraId="28CEF25D" w14:textId="77777777" w:rsidR="00552AAF" w:rsidRDefault="00552AAF" w:rsidP="00703F69">
            <w:pPr>
              <w:pStyle w:val="Comment"/>
            </w:pPr>
            <w:r>
              <w:t>....</w:t>
            </w:r>
          </w:p>
        </w:tc>
      </w:tr>
      <w:tr w:rsidR="00552AAF" w14:paraId="28582A76" w14:textId="77777777" w:rsidTr="00552AAF">
        <w:trPr>
          <w:cantSplit/>
        </w:trPr>
        <w:tc>
          <w:tcPr>
            <w:tcW w:w="1980" w:type="dxa"/>
          </w:tcPr>
          <w:p w14:paraId="4B553B68" w14:textId="77777777" w:rsidR="00552AAF" w:rsidRDefault="00DA3197" w:rsidP="00703F69">
            <w:pPr>
              <w:pStyle w:val="Comment"/>
            </w:pPr>
            <w:r>
              <w:t>Konto</w:t>
            </w:r>
          </w:p>
        </w:tc>
        <w:tc>
          <w:tcPr>
            <w:tcW w:w="2126" w:type="dxa"/>
          </w:tcPr>
          <w:p w14:paraId="1FD4D3D5" w14:textId="77777777" w:rsidR="00552AAF" w:rsidRDefault="00DA3197" w:rsidP="00703F69">
            <w:pPr>
              <w:pStyle w:val="Comment"/>
            </w:pPr>
            <w:proofErr w:type="spellStart"/>
            <w:r>
              <w:t>Account</w:t>
            </w:r>
            <w:proofErr w:type="spellEnd"/>
          </w:p>
        </w:tc>
        <w:tc>
          <w:tcPr>
            <w:tcW w:w="4954" w:type="dxa"/>
          </w:tcPr>
          <w:p w14:paraId="42CF5E0E" w14:textId="77777777" w:rsidR="00552AAF" w:rsidRDefault="00DA3197" w:rsidP="00703F69">
            <w:pPr>
              <w:pStyle w:val="Comment"/>
            </w:pPr>
            <w:r>
              <w:t>En konto til en kunde i banken. En konto kan ha en balanse, og man kan sette penger inn eller ta ut penger fra konto</w:t>
            </w:r>
          </w:p>
        </w:tc>
      </w:tr>
      <w:tr w:rsidR="00552AAF" w14:paraId="5D6CDF88" w14:textId="77777777" w:rsidTr="00552AAF">
        <w:trPr>
          <w:cantSplit/>
        </w:trPr>
        <w:tc>
          <w:tcPr>
            <w:tcW w:w="1980" w:type="dxa"/>
          </w:tcPr>
          <w:p w14:paraId="5961AF82" w14:textId="77777777" w:rsidR="00552AAF" w:rsidRDefault="00DA3197" w:rsidP="00703F69">
            <w:pPr>
              <w:pStyle w:val="Comment"/>
            </w:pPr>
            <w:r>
              <w:t>Transaksjon</w:t>
            </w:r>
          </w:p>
        </w:tc>
        <w:tc>
          <w:tcPr>
            <w:tcW w:w="2126" w:type="dxa"/>
          </w:tcPr>
          <w:p w14:paraId="1396E260" w14:textId="77777777" w:rsidR="00552AAF" w:rsidRDefault="00DA3197" w:rsidP="00703F69">
            <w:pPr>
              <w:pStyle w:val="Comment"/>
            </w:pPr>
            <w:proofErr w:type="spellStart"/>
            <w:r>
              <w:t>Transaction</w:t>
            </w:r>
            <w:proofErr w:type="spellEnd"/>
          </w:p>
        </w:tc>
        <w:tc>
          <w:tcPr>
            <w:tcW w:w="4954" w:type="dxa"/>
          </w:tcPr>
          <w:p w14:paraId="1E772FAE" w14:textId="77777777" w:rsidR="00552AAF" w:rsidRPr="00DA3197" w:rsidRDefault="00DA3197" w:rsidP="00703F69">
            <w:pPr>
              <w:pStyle w:val="Comment"/>
            </w:pPr>
            <w:r>
              <w:t xml:space="preserve">Når et beløp tas ut av en konto og føres inn på en annen konto, utføres en </w:t>
            </w:r>
            <w:r>
              <w:rPr>
                <w:b/>
                <w:bCs/>
              </w:rPr>
              <w:t>transaksjon</w:t>
            </w:r>
            <w:r>
              <w:t>. En transaksjon har en dato, en tid, hvilken konto beløpet trekkes fra, hvilken konto beløpet overføres til, samt beløpet.</w:t>
            </w:r>
          </w:p>
        </w:tc>
      </w:tr>
      <w:tr w:rsidR="00DA3197" w14:paraId="44C9762B" w14:textId="77777777" w:rsidTr="00552AAF">
        <w:trPr>
          <w:cantSplit/>
        </w:trPr>
        <w:tc>
          <w:tcPr>
            <w:tcW w:w="1980" w:type="dxa"/>
          </w:tcPr>
          <w:p w14:paraId="34C83C86" w14:textId="77777777" w:rsidR="00DA3197" w:rsidRDefault="00DA3197" w:rsidP="00703F69">
            <w:pPr>
              <w:pStyle w:val="Comment"/>
            </w:pPr>
          </w:p>
        </w:tc>
        <w:tc>
          <w:tcPr>
            <w:tcW w:w="2126" w:type="dxa"/>
          </w:tcPr>
          <w:p w14:paraId="00C6AB8A" w14:textId="77777777" w:rsidR="00DA3197" w:rsidRDefault="00DA3197" w:rsidP="00703F69">
            <w:pPr>
              <w:pStyle w:val="Comment"/>
            </w:pPr>
          </w:p>
        </w:tc>
        <w:tc>
          <w:tcPr>
            <w:tcW w:w="4954" w:type="dxa"/>
          </w:tcPr>
          <w:p w14:paraId="60AF6BDA" w14:textId="77777777" w:rsidR="00DA3197" w:rsidRDefault="00DA3197" w:rsidP="00703F69">
            <w:pPr>
              <w:pStyle w:val="Comment"/>
            </w:pPr>
          </w:p>
        </w:tc>
      </w:tr>
    </w:tbl>
    <w:p w14:paraId="7FC72B1B" w14:textId="77777777" w:rsidR="00552AAF" w:rsidRPr="00552AAF" w:rsidRDefault="00626E73" w:rsidP="00626E73">
      <w:pPr>
        <w:pStyle w:val="Bildetekst"/>
      </w:pPr>
      <w:bookmarkStart w:id="30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3621CB">
        <w:rPr>
          <w:noProof/>
        </w:rPr>
        <w:t>1</w:t>
      </w:r>
      <w:r>
        <w:fldChar w:fldCharType="end"/>
      </w:r>
      <w:r>
        <w:t xml:space="preserve"> Begreper og ordliste</w:t>
      </w:r>
      <w:bookmarkEnd w:id="30"/>
    </w:p>
    <w:p w14:paraId="16CDA2B2" w14:textId="77777777" w:rsidR="00811239" w:rsidRDefault="00811239" w:rsidP="00FA69EA">
      <w:pPr>
        <w:pStyle w:val="Overskrift1"/>
      </w:pPr>
      <w:bookmarkStart w:id="31" w:name="_Toc136784286"/>
      <w:bookmarkStart w:id="32" w:name="_Toc158625717"/>
      <w:bookmarkStart w:id="33" w:name="_Ref125374860"/>
      <w:bookmarkStart w:id="34" w:name="_Ref125374869"/>
      <w:bookmarkStart w:id="35" w:name="_Ref125375184"/>
      <w:r>
        <w:t>Teori</w:t>
      </w:r>
      <w:bookmarkEnd w:id="31"/>
      <w:bookmarkEnd w:id="32"/>
    </w:p>
    <w:p w14:paraId="69E7521D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 xml:space="preserve">ved utvikling av en programvare, som kobling, </w:t>
      </w:r>
      <w:proofErr w:type="spellStart"/>
      <w:r>
        <w:t>cohesion</w:t>
      </w:r>
      <w:proofErr w:type="spellEnd"/>
      <w:r>
        <w:t>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6A461F5D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1F2E2427" w14:textId="77777777" w:rsidR="00DA34C8" w:rsidRDefault="00811239" w:rsidP="00811239">
      <w:pPr>
        <w:pStyle w:val="Comment"/>
      </w:pPr>
      <w:r>
        <w:t>Når du senere skal skrive drøfting og konklusjon, må du henvise tilbake til dette kapittelet og svare på om løsningen du har levert er løst i henhold til disse</w:t>
      </w:r>
      <w:r w:rsidR="00DA34C8">
        <w:t xml:space="preserve"> teoriene/beste praksisene</w:t>
      </w:r>
      <w:r>
        <w:t xml:space="preserve">. </w:t>
      </w:r>
    </w:p>
    <w:p w14:paraId="482DBF30" w14:textId="77777777" w:rsidR="00DA34C8" w:rsidRDefault="00811239" w:rsidP="00811239">
      <w:pPr>
        <w:pStyle w:val="Comment"/>
      </w:pPr>
      <w:r>
        <w:t xml:space="preserve">Unngå å beskrive om grunnleggende teorier som «hva er </w:t>
      </w:r>
      <w:proofErr w:type="spellStart"/>
      <w:r>
        <w:t>OOP</w:t>
      </w:r>
      <w:proofErr w:type="spellEnd"/>
      <w:r>
        <w:t>», «</w:t>
      </w:r>
      <w:r w:rsidR="000F0C9D">
        <w:t>Programmeringsspråket</w:t>
      </w:r>
      <w:r>
        <w:t xml:space="preserve"> Java» osv.</w:t>
      </w:r>
    </w:p>
    <w:p w14:paraId="1E0C782B" w14:textId="77777777" w:rsidR="00811239" w:rsidRPr="00811239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5F6ADA64" w14:textId="77777777" w:rsidR="00365B8B" w:rsidRDefault="00365B8B" w:rsidP="00FA69EA">
      <w:pPr>
        <w:pStyle w:val="Overskrift1"/>
      </w:pPr>
      <w:bookmarkStart w:id="36" w:name="_Toc158625718"/>
      <w:bookmarkStart w:id="37" w:name="_Toc136784289"/>
      <w:r>
        <w:lastRenderedPageBreak/>
        <w:t>Metode</w:t>
      </w:r>
      <w:bookmarkEnd w:id="36"/>
    </w:p>
    <w:p w14:paraId="21492731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0E7135C1" w14:textId="77777777" w:rsidR="00B0134D" w:rsidRDefault="00B0134D" w:rsidP="00365B8B">
      <w:pPr>
        <w:pStyle w:val="Overskrift2"/>
      </w:pPr>
      <w:bookmarkStart w:id="38" w:name="_Toc158625719"/>
      <w:r>
        <w:t>Utviklingsprosess</w:t>
      </w:r>
      <w:bookmarkEnd w:id="37"/>
      <w:bookmarkEnd w:id="38"/>
    </w:p>
    <w:p w14:paraId="2827F45F" w14:textId="77777777" w:rsidR="00412BBF" w:rsidRDefault="00B0134D" w:rsidP="00B0134D">
      <w:pPr>
        <w:pStyle w:val="Comment"/>
      </w:pPr>
      <w:r>
        <w:t xml:space="preserve">[I dette kapittelet skal du </w:t>
      </w:r>
      <w:r w:rsidR="000F0C9D">
        <w:t>fortelle hvilken</w:t>
      </w:r>
      <w:r>
        <w:t xml:space="preserve"> prosess du</w:t>
      </w:r>
      <w:r w:rsidR="000B57AB">
        <w:t>/dere planla å</w:t>
      </w:r>
      <w:r>
        <w:t xml:space="preserve"> </w:t>
      </w:r>
      <w:r w:rsidR="000B57AB">
        <w:t>følge</w:t>
      </w:r>
      <w:r>
        <w:t xml:space="preserve">. Den skal dekke prosessmodellen, hvorfor den ble valgt og hvordan den ble </w:t>
      </w:r>
      <w:proofErr w:type="gramStart"/>
      <w:r>
        <w:t>implementert</w:t>
      </w:r>
      <w:proofErr w:type="gramEnd"/>
      <w:r>
        <w:t xml:space="preserve">. </w:t>
      </w:r>
    </w:p>
    <w:p w14:paraId="1FD6B063" w14:textId="77777777" w:rsidR="00573825" w:rsidRDefault="00573825" w:rsidP="00B0134D">
      <w:pPr>
        <w:pStyle w:val="Comment"/>
      </w:pPr>
      <w:r>
        <w:t xml:space="preserve">I en typisk mappe-oppgave der dere har jobbet gjennom flere stadier/deler av prosjektet, og fått tilbud om tilbakemelding, bør dette beskrives som en del av prosessen (altså </w:t>
      </w:r>
      <w:r>
        <w:rPr>
          <w:b/>
          <w:bCs/>
        </w:rPr>
        <w:t>at</w:t>
      </w:r>
      <w:r>
        <w:t xml:space="preserve"> dere jobbet i f.eks. 3 deler med muntlig tilbakemelding etter hver del).</w:t>
      </w:r>
    </w:p>
    <w:p w14:paraId="0A399192" w14:textId="77777777" w:rsidR="00412BBF" w:rsidRDefault="00412BBF" w:rsidP="00B0134D">
      <w:pPr>
        <w:pStyle w:val="Comment"/>
      </w:pPr>
      <w:r>
        <w:t xml:space="preserve">Har dere jobbet i gruppe, så si noe om hvordan dere </w:t>
      </w:r>
      <w:r w:rsidR="000B57AB">
        <w:t xml:space="preserve">planla å </w:t>
      </w:r>
      <w:r>
        <w:t>organise</w:t>
      </w:r>
      <w:r w:rsidR="000B57AB">
        <w:t>r</w:t>
      </w:r>
      <w:r>
        <w:t xml:space="preserve">e arbeidet (hvor ofte </w:t>
      </w:r>
      <w:r w:rsidR="000B57AB">
        <w:t>planla dere å møtes</w:t>
      </w:r>
      <w:r>
        <w:t xml:space="preserve"> å jobbe?</w:t>
      </w:r>
      <w:r w:rsidR="004A077A">
        <w:t>)</w:t>
      </w:r>
    </w:p>
    <w:p w14:paraId="5D924C14" w14:textId="77777777" w:rsidR="00B0134D" w:rsidRDefault="00573825" w:rsidP="00B0134D">
      <w:pPr>
        <w:pStyle w:val="Comment"/>
      </w:pPr>
      <w:r>
        <w:t>Ikke skriv her om h</w:t>
      </w:r>
      <w:r w:rsidR="000B57AB">
        <w:t xml:space="preserve">vordan planlagt prosess faktisk </w:t>
      </w:r>
      <w:proofErr w:type="gramStart"/>
      <w:r w:rsidR="000B57AB">
        <w:t>fungerte</w:t>
      </w:r>
      <w:proofErr w:type="gramEnd"/>
      <w:r w:rsidR="000B57AB">
        <w:t xml:space="preserve"> og hvilke endringer dere eventuelt gjorde</w:t>
      </w:r>
      <w:r>
        <w:t>. Det</w:t>
      </w:r>
      <w:r w:rsidR="000B57AB">
        <w:t xml:space="preserve"> skal beskrives i resultat-kapittelet og drøftes under Drøfting.</w:t>
      </w:r>
      <w:r w:rsidR="00B0134D">
        <w:t>]</w:t>
      </w:r>
    </w:p>
    <w:p w14:paraId="507D8464" w14:textId="77777777" w:rsidR="00365B8B" w:rsidRDefault="00365B8B" w:rsidP="00365B8B">
      <w:pPr>
        <w:pStyle w:val="Overskrift2"/>
      </w:pPr>
      <w:bookmarkStart w:id="39" w:name="_Toc158625720"/>
      <w:r>
        <w:t>Verktøy</w:t>
      </w:r>
      <w:bookmarkEnd w:id="39"/>
    </w:p>
    <w:p w14:paraId="7A4CC418" w14:textId="77777777" w:rsidR="00365B8B" w:rsidRDefault="00365B8B" w:rsidP="00365B8B">
      <w:pPr>
        <w:pStyle w:val="Comment"/>
      </w:pPr>
      <w:r>
        <w:t>[Beskriv verktøy du/dere har benyttet for å løse prosjektet. Lag gjerne en tabell</w:t>
      </w:r>
      <w:r w:rsidR="000F0C9D">
        <w:t xml:space="preserve"> med navn på verktøy, versjon</w:t>
      </w:r>
      <w:r w:rsidR="00573825">
        <w:t xml:space="preserve"> av verktøy</w:t>
      </w:r>
      <w:r w:rsidR="000F0C9D">
        <w:t xml:space="preserve"> og hva verktøyet er benyttet til</w:t>
      </w:r>
      <w:r w:rsidR="000B57AB">
        <w:t>.</w:t>
      </w:r>
      <w:r w:rsidR="00D64482">
        <w:t xml:space="preserve"> Få med </w:t>
      </w:r>
      <w:r w:rsidR="00D64482">
        <w:rPr>
          <w:b/>
          <w:bCs/>
        </w:rPr>
        <w:t>samtlige</w:t>
      </w:r>
      <w:r w:rsidR="00D64482">
        <w:t xml:space="preserve"> verktøy (IDE, versjonskontroll, prosjektplanlegging/gjennomføring </w:t>
      </w:r>
      <w:proofErr w:type="spellStart"/>
      <w:r w:rsidR="00D64482">
        <w:t>osv</w:t>
      </w:r>
      <w:proofErr w:type="spellEnd"/>
      <w:r w:rsidR="00D64482">
        <w:t>)</w:t>
      </w:r>
      <w:r w:rsidR="000F0C9D">
        <w:t>]</w:t>
      </w:r>
    </w:p>
    <w:p w14:paraId="6E0BCFC4" w14:textId="77777777" w:rsidR="000F0C9D" w:rsidRDefault="000B57AB" w:rsidP="000F0C9D">
      <w:pPr>
        <w:pStyle w:val="Overskrift2"/>
      </w:pPr>
      <w:bookmarkStart w:id="40" w:name="_Toc158625721"/>
      <w:r>
        <w:t xml:space="preserve">Bruk av </w:t>
      </w:r>
      <w:r w:rsidR="000F0C9D">
        <w:t>KI verktøy</w:t>
      </w:r>
      <w:bookmarkEnd w:id="40"/>
    </w:p>
    <w:p w14:paraId="562E8691" w14:textId="77777777" w:rsidR="00D64482" w:rsidRPr="00D64482" w:rsidRDefault="000B57AB" w:rsidP="000B57AB">
      <w:pPr>
        <w:pStyle w:val="Comment"/>
      </w:pPr>
      <w:r>
        <w:t>[</w:t>
      </w:r>
      <w:r w:rsidR="00D64482">
        <w:t xml:space="preserve">I starten av rapporten skal dere fylle ut en </w:t>
      </w:r>
      <w:r w:rsidR="00D64482">
        <w:rPr>
          <w:b/>
          <w:bCs/>
        </w:rPr>
        <w:t>KI-deklarasjon</w:t>
      </w:r>
      <w:r w:rsidR="00D64482">
        <w:t xml:space="preserve">. Du/dere kan selv velge om dere vil beskrive </w:t>
      </w:r>
      <w:r w:rsidR="00D64482">
        <w:rPr>
          <w:b/>
          <w:bCs/>
        </w:rPr>
        <w:t>hva</w:t>
      </w:r>
      <w:r w:rsidR="00D64482">
        <w:t xml:space="preserve"> og </w:t>
      </w:r>
      <w:r w:rsidR="00D64482">
        <w:rPr>
          <w:b/>
          <w:bCs/>
        </w:rPr>
        <w:t>hvordan</w:t>
      </w:r>
      <w:r w:rsidR="00D64482">
        <w:t xml:space="preserve"> dere har benyttet KI-verktøy enten i skjemaet, eller her i dette kapittelet. Dersom dere velger å beskrive det her, så </w:t>
      </w:r>
      <w:r w:rsidR="00D64482">
        <w:rPr>
          <w:b/>
          <w:bCs/>
        </w:rPr>
        <w:t>henviser du/dere til dette kapittelet i KI-deklarasjons-skjemaet.</w:t>
      </w:r>
      <w:r w:rsidR="00D64482">
        <w:t xml:space="preserve"> Beskriv også her </w:t>
      </w:r>
      <w:r w:rsidR="00D64482">
        <w:rPr>
          <w:b/>
          <w:bCs/>
        </w:rPr>
        <w:t>hvorfor</w:t>
      </w:r>
      <w:r w:rsidR="00D64482">
        <w:t xml:space="preserve"> du/dere valgte å benytte KI-verktøy. Hva ønsket dere å oppnå?]</w:t>
      </w:r>
    </w:p>
    <w:p w14:paraId="51ED45F6" w14:textId="77777777" w:rsidR="00365B8B" w:rsidRDefault="00365B8B" w:rsidP="00412BBF">
      <w:pPr>
        <w:pStyle w:val="Overskrift1"/>
      </w:pPr>
      <w:bookmarkStart w:id="41" w:name="_Toc158625722"/>
      <w:bookmarkStart w:id="42" w:name="_Toc136784288"/>
      <w:bookmarkStart w:id="43" w:name="_Toc136784290"/>
      <w:r>
        <w:t>Resultat</w:t>
      </w:r>
      <w:bookmarkEnd w:id="41"/>
    </w:p>
    <w:p w14:paraId="16A1CDAE" w14:textId="77777777" w:rsidR="00412BBF" w:rsidRDefault="00412BBF" w:rsidP="00365B8B">
      <w:pPr>
        <w:pStyle w:val="Overskrift2"/>
      </w:pPr>
      <w:bookmarkStart w:id="44" w:name="_Toc158625723"/>
      <w:r>
        <w:t>Teknisk Design</w:t>
      </w:r>
      <w:bookmarkEnd w:id="42"/>
      <w:bookmarkEnd w:id="44"/>
    </w:p>
    <w:p w14:paraId="585C417C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</w:t>
      </w:r>
      <w:r w:rsidR="00573825">
        <w:t>.</w:t>
      </w:r>
      <w:r>
        <w:t>]</w:t>
      </w:r>
    </w:p>
    <w:p w14:paraId="66491181" w14:textId="77777777" w:rsidR="00B0134D" w:rsidRDefault="00B0134D" w:rsidP="00365B8B">
      <w:pPr>
        <w:pStyle w:val="Overskrift2"/>
      </w:pPr>
      <w:bookmarkStart w:id="45" w:name="_Toc158625724"/>
      <w:r>
        <w:t>Implementasjon</w:t>
      </w:r>
      <w:bookmarkEnd w:id="43"/>
      <w:bookmarkEnd w:id="45"/>
    </w:p>
    <w:p w14:paraId="1C316B71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 xml:space="preserve">vilke eksterne biblioteker og rammeverk, </w:t>
      </w:r>
      <w:proofErr w:type="spellStart"/>
      <w:r>
        <w:t>APIer</w:t>
      </w:r>
      <w:proofErr w:type="spellEnd"/>
      <w:r>
        <w:t xml:space="preserve"> osv.</w:t>
      </w:r>
      <w:r w:rsidR="00D64482">
        <w:t xml:space="preserve"> har du/dere benyttet?</w:t>
      </w:r>
    </w:p>
    <w:p w14:paraId="2EF37EE8" w14:textId="77777777" w:rsidR="00D64482" w:rsidRDefault="00811239" w:rsidP="00811239">
      <w:pPr>
        <w:pStyle w:val="Comment"/>
      </w:pPr>
      <w:r>
        <w:t xml:space="preserve">Vis med </w:t>
      </w:r>
      <w:proofErr w:type="spellStart"/>
      <w:r w:rsidR="00573825" w:rsidRPr="00573825">
        <w:rPr>
          <w:b/>
          <w:bCs/>
        </w:rPr>
        <w:t>UML</w:t>
      </w:r>
      <w:proofErr w:type="spellEnd"/>
      <w:r w:rsidR="00573825" w:rsidRPr="00573825">
        <w:rPr>
          <w:b/>
          <w:bCs/>
        </w:rPr>
        <w:t>-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4E584E3E" w14:textId="77777777" w:rsidR="00811239" w:rsidRDefault="00F85A08" w:rsidP="00811239">
      <w:pPr>
        <w:pStyle w:val="Comment"/>
      </w:pPr>
      <w:r>
        <w:t xml:space="preserve">Bruk </w:t>
      </w:r>
      <w:proofErr w:type="spellStart"/>
      <w:r w:rsidR="00573825">
        <w:rPr>
          <w:b/>
          <w:bCs/>
        </w:rPr>
        <w:t>UML-</w:t>
      </w:r>
      <w:r>
        <w:rPr>
          <w:b/>
          <w:bCs/>
        </w:rPr>
        <w:t>aktivitetsdiagramm</w:t>
      </w:r>
      <w:proofErr w:type="spellEnd"/>
      <w:r>
        <w:rPr>
          <w:b/>
          <w:bCs/>
        </w:rPr>
        <w:t>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</w:t>
      </w:r>
      <w:proofErr w:type="spellStart"/>
      <w:r>
        <w:t>av</w:t>
      </w:r>
      <w:r w:rsidR="00573825">
        <w:rPr>
          <w:b/>
          <w:bCs/>
        </w:rPr>
        <w:t>UML</w:t>
      </w:r>
      <w:proofErr w:type="spellEnd"/>
      <w:r w:rsidR="00573825">
        <w:rPr>
          <w:b/>
          <w:bCs/>
        </w:rPr>
        <w:t>-</w:t>
      </w:r>
      <w:r>
        <w:t xml:space="preserve"> </w:t>
      </w:r>
      <w:proofErr w:type="spellStart"/>
      <w:r>
        <w:rPr>
          <w:b/>
          <w:bCs/>
        </w:rPr>
        <w:t>sekvensdiagramm</w:t>
      </w:r>
      <w:proofErr w:type="spellEnd"/>
      <w:r>
        <w:rPr>
          <w:b/>
          <w:bCs/>
        </w:rPr>
        <w:t>(er)</w:t>
      </w:r>
      <w:r>
        <w:t>.</w:t>
      </w:r>
    </w:p>
    <w:p w14:paraId="2CBE70B3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</w:t>
      </w:r>
      <w:proofErr w:type="spellStart"/>
      <w:r>
        <w:t>Javadoc’en</w:t>
      </w:r>
      <w:proofErr w:type="spellEnd"/>
      <w:r>
        <w:t xml:space="preserve"> din.]</w:t>
      </w:r>
    </w:p>
    <w:p w14:paraId="20F64424" w14:textId="77777777" w:rsidR="00626E73" w:rsidRDefault="00626E73" w:rsidP="00626E73">
      <w:pPr>
        <w:pStyle w:val="Figure"/>
        <w:keepNext/>
      </w:pPr>
      <w:r>
        <w:lastRenderedPageBreak/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312D31" wp14:editId="099F9AAE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2A0ED00" w14:textId="77777777" w:rsidR="00626E73" w:rsidRPr="00811239" w:rsidRDefault="00626E73" w:rsidP="00626E73">
      <w:pPr>
        <w:pStyle w:val="Bildetekst"/>
      </w:pPr>
      <w:bookmarkStart w:id="46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621CB">
        <w:rPr>
          <w:noProof/>
        </w:rPr>
        <w:t>2</w:t>
      </w:r>
      <w:r>
        <w:fldChar w:fldCharType="end"/>
      </w:r>
      <w:r>
        <w:t xml:space="preserve"> Klassediagram som </w:t>
      </w:r>
      <w:proofErr w:type="gramStart"/>
      <w:r>
        <w:t>viser...</w:t>
      </w:r>
      <w:bookmarkEnd w:id="46"/>
      <w:proofErr w:type="gramEnd"/>
    </w:p>
    <w:p w14:paraId="12B0DD43" w14:textId="77777777" w:rsidR="00F85A08" w:rsidRDefault="00F85A08" w:rsidP="00365B8B">
      <w:pPr>
        <w:pStyle w:val="Overskrift2"/>
      </w:pPr>
      <w:bookmarkStart w:id="47" w:name="_Toc136784291"/>
      <w:bookmarkStart w:id="48" w:name="_Toc158625725"/>
      <w:r>
        <w:t>Testing</w:t>
      </w:r>
      <w:bookmarkEnd w:id="47"/>
      <w:bookmarkEnd w:id="48"/>
    </w:p>
    <w:p w14:paraId="26251906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 xml:space="preserve">. Hvor mange brukere har testet løsningen? Hvordan ble brukertesting gjennomført? Vis også eventuelt resultatene fra brukertestingen her. (svar på spørreskjema </w:t>
      </w:r>
      <w:proofErr w:type="spellStart"/>
      <w:r>
        <w:t>el.l</w:t>
      </w:r>
      <w:proofErr w:type="spellEnd"/>
      <w:r>
        <w:t>.)</w:t>
      </w:r>
    </w:p>
    <w:p w14:paraId="783DD22B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76B4B766" w14:textId="77777777" w:rsidR="00F85A08" w:rsidRDefault="00F85A08" w:rsidP="00365B8B">
      <w:pPr>
        <w:pStyle w:val="Overskrift2"/>
      </w:pPr>
      <w:bookmarkStart w:id="49" w:name="_Toc136784292"/>
      <w:bookmarkStart w:id="50" w:name="_Toc158625726"/>
      <w:r>
        <w:t>Utrulling til sluttbruker (</w:t>
      </w:r>
      <w:proofErr w:type="spellStart"/>
      <w:r>
        <w:t>deployment</w:t>
      </w:r>
      <w:proofErr w:type="spellEnd"/>
      <w:r>
        <w:t>)</w:t>
      </w:r>
      <w:bookmarkEnd w:id="49"/>
      <w:bookmarkEnd w:id="50"/>
    </w:p>
    <w:p w14:paraId="0DECC6F5" w14:textId="77777777" w:rsidR="00F85A08" w:rsidRDefault="00F85A08" w:rsidP="00F85A08">
      <w:pPr>
        <w:pStyle w:val="Comment"/>
      </w:pPr>
      <w:r>
        <w:t>[Her beskriver du hvordan programvaren din gjøres tilgjengelig for sluttbruker. Rulles den ut å en web-server? I så fall hvordan? Lages det en desktop-applikasjon som bruker kan dobbeltklikke på for å starte?</w:t>
      </w:r>
      <w:r w:rsidR="00D64482">
        <w:t xml:space="preserve"> Eller kjøres applikasjonen fra Maven (</w:t>
      </w:r>
      <w:proofErr w:type="spellStart"/>
      <w:r w:rsidR="00D64482">
        <w:t>mvn</w:t>
      </w:r>
      <w:proofErr w:type="spellEnd"/>
      <w:r w:rsidR="00D64482">
        <w:t xml:space="preserve"> </w:t>
      </w:r>
      <w:proofErr w:type="spellStart"/>
      <w:proofErr w:type="gramStart"/>
      <w:r w:rsidR="00D64482">
        <w:t>javafx:run</w:t>
      </w:r>
      <w:proofErr w:type="spellEnd"/>
      <w:proofErr w:type="gramEnd"/>
      <w:r w:rsidR="00D64482">
        <w:t>)</w:t>
      </w:r>
      <w:r>
        <w:t xml:space="preserve"> Osv.]</w:t>
      </w:r>
    </w:p>
    <w:p w14:paraId="4F996511" w14:textId="77777777" w:rsidR="000551FF" w:rsidRDefault="00F85A08" w:rsidP="000551FF">
      <w:pPr>
        <w:pStyle w:val="Overskrift1"/>
      </w:pPr>
      <w:bookmarkStart w:id="51" w:name="_Toc136784293"/>
      <w:bookmarkStart w:id="52" w:name="_Toc158625727"/>
      <w:bookmarkEnd w:id="33"/>
      <w:bookmarkEnd w:id="34"/>
      <w:bookmarkEnd w:id="35"/>
      <w:r>
        <w:t>Drøfting</w:t>
      </w:r>
      <w:bookmarkEnd w:id="51"/>
      <w:bookmarkEnd w:id="52"/>
    </w:p>
    <w:p w14:paraId="4AC722A1" w14:textId="77777777" w:rsidR="00D64482" w:rsidRDefault="00D64482" w:rsidP="00D64482">
      <w:pPr>
        <w:pStyle w:val="Overskrift2"/>
      </w:pPr>
      <w:bookmarkStart w:id="53" w:name="_Toc158625728"/>
      <w:r>
        <w:t>Drøfting av løsning/design</w:t>
      </w:r>
      <w:bookmarkEnd w:id="53"/>
    </w:p>
    <w:p w14:paraId="54885214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</w:t>
      </w:r>
      <w:proofErr w:type="gramStart"/>
      <w:r w:rsidR="005D7027">
        <w:t>etc..</w:t>
      </w:r>
      <w:proofErr w:type="gramEnd"/>
      <w:r w:rsidR="005D7027">
        <w:t xml:space="preserve"> </w:t>
      </w:r>
    </w:p>
    <w:p w14:paraId="0CC1B012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</w:t>
      </w:r>
      <w:proofErr w:type="gramStart"/>
      <w:r>
        <w:t>robust</w:t>
      </w:r>
      <w:proofErr w:type="gramEnd"/>
      <w:r>
        <w:t xml:space="preserve"> kode, kodestil, designprinsipper </w:t>
      </w:r>
      <w:proofErr w:type="spellStart"/>
      <w:r>
        <w:t>osv</w:t>
      </w:r>
      <w:proofErr w:type="spellEnd"/>
      <w:r>
        <w:t>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7D8C5E1B" w14:textId="77777777" w:rsidR="004B33E1" w:rsidRPr="004B33E1" w:rsidRDefault="004B33E1" w:rsidP="005D7027">
      <w:pPr>
        <w:pStyle w:val="Comment"/>
      </w:pPr>
      <w:r>
        <w:t xml:space="preserve">Husk å være </w:t>
      </w:r>
      <w:r>
        <w:rPr>
          <w:b/>
          <w:bCs/>
        </w:rPr>
        <w:t>konkret</w:t>
      </w:r>
      <w:r>
        <w:t xml:space="preserve">: Det holder ikke å skrive «Jeg/vi har designet en løsning som er i trå med prinsippene om </w:t>
      </w:r>
      <w:proofErr w:type="spellStart"/>
      <w:r>
        <w:t>coupling</w:t>
      </w:r>
      <w:proofErr w:type="spellEnd"/>
      <w:r>
        <w:t xml:space="preserve"> og </w:t>
      </w:r>
      <w:proofErr w:type="spellStart"/>
      <w:r>
        <w:t>cohesion</w:t>
      </w:r>
      <w:proofErr w:type="spellEnd"/>
      <w:r>
        <w:t>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</w:t>
      </w:r>
      <w:proofErr w:type="gramStart"/>
      <w:r w:rsidR="00D64482">
        <w:t xml:space="preserve"> ....</w:t>
      </w:r>
      <w:proofErr w:type="gramEnd"/>
      <w:r w:rsidR="00D64482">
        <w:t xml:space="preserve">. har vi valgt å returnere .... fra </w:t>
      </w:r>
      <w:proofErr w:type="gramStart"/>
      <w:r w:rsidR="00D64482">
        <w:t>metoden...</w:t>
      </w:r>
      <w:proofErr w:type="gramEnd"/>
      <w:r w:rsidR="00D64482">
        <w:t xml:space="preserve">. Dette bidrar til lav </w:t>
      </w:r>
      <w:proofErr w:type="gramStart"/>
      <w:r w:rsidR="00D64482">
        <w:t>kobling....</w:t>
      </w:r>
      <w:proofErr w:type="gramEnd"/>
      <w:r w:rsidR="00D64482">
        <w:t>»</w:t>
      </w:r>
    </w:p>
    <w:p w14:paraId="0D031B29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4B35B65B" w14:textId="77777777" w:rsidR="00626AB5" w:rsidRDefault="00FA69EA" w:rsidP="000551FF">
      <w:pPr>
        <w:pStyle w:val="Comment"/>
      </w:pPr>
      <w:r>
        <w:lastRenderedPageBreak/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66A19F51" w14:textId="77777777" w:rsidR="00D64482" w:rsidRDefault="00D64482" w:rsidP="00D64482">
      <w:pPr>
        <w:pStyle w:val="Overskrift2"/>
      </w:pPr>
      <w:bookmarkStart w:id="54" w:name="_Toc158625729"/>
      <w:r>
        <w:t>Drøfting av prosess</w:t>
      </w:r>
      <w:bookmarkEnd w:id="54"/>
    </w:p>
    <w:p w14:paraId="6169D398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33E76103" w14:textId="77777777" w:rsidR="00701DBB" w:rsidRDefault="00701DBB" w:rsidP="00701DBB">
      <w:pPr>
        <w:pStyle w:val="Overskrift2"/>
      </w:pPr>
      <w:bookmarkStart w:id="55" w:name="_Toc158625730"/>
      <w:r>
        <w:t>Drøfting av bruken av KI-verktøy</w:t>
      </w:r>
      <w:bookmarkEnd w:id="55"/>
    </w:p>
    <w:p w14:paraId="4E816E0E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5667F13E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6C9EAF69" w14:textId="77777777" w:rsidR="00FA69EA" w:rsidRDefault="00AD5548" w:rsidP="00FA69EA">
      <w:pPr>
        <w:pStyle w:val="Overskrift1"/>
      </w:pPr>
      <w:bookmarkStart w:id="56" w:name="_Toc136784294"/>
      <w:bookmarkStart w:id="57" w:name="_Toc158625731"/>
      <w:r>
        <w:t>Konklusjon</w:t>
      </w:r>
      <w:r w:rsidR="00FA69EA">
        <w:t xml:space="preserve"> - </w:t>
      </w:r>
      <w:bookmarkEnd w:id="56"/>
      <w:r>
        <w:t>erfaring</w:t>
      </w:r>
      <w:bookmarkEnd w:id="57"/>
    </w:p>
    <w:p w14:paraId="1EBC51D2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399BB6BD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3621CB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3621CB">
        <w:t>Kravspesifikasjon</w:t>
      </w:r>
      <w:r w:rsidR="00EE5715">
        <w:fldChar w:fldCharType="end"/>
      </w:r>
      <w:r>
        <w:t>»?</w:t>
      </w:r>
    </w:p>
    <w:p w14:paraId="25BE3526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0D09A708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4659A889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78A3664F" w14:textId="77777777" w:rsidR="00FA69EA" w:rsidRDefault="00AD5548" w:rsidP="00AD5548">
      <w:pPr>
        <w:pStyle w:val="OverskriftReferanserogVedlegg"/>
      </w:pPr>
      <w:r>
        <w:t>Referanser</w:t>
      </w:r>
    </w:p>
    <w:p w14:paraId="2F98DD09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16647152" w14:textId="77777777" w:rsidR="00987DCD" w:rsidRDefault="00355D69" w:rsidP="00753D26">
      <w:pPr>
        <w:pStyle w:val="Comment"/>
      </w:pPr>
      <w:r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 xml:space="preserve">dere i tillegg benytter internett, så list </w:t>
      </w:r>
      <w:proofErr w:type="spellStart"/>
      <w:r w:rsidR="00626AB5">
        <w:t>URL’er</w:t>
      </w:r>
      <w:proofErr w:type="spellEnd"/>
      <w:r w:rsidR="00626AB5">
        <w:t xml:space="preserve"> til sidene</w:t>
      </w:r>
      <w:r w:rsidR="00392EB8">
        <w:t xml:space="preserve"> du/dere </w:t>
      </w:r>
      <w:r w:rsidR="00626AB5">
        <w:t>har benyttet.</w:t>
      </w:r>
    </w:p>
    <w:p w14:paraId="265C2278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hyperlink r:id="rId17" w:history="1">
        <w:r w:rsidRPr="00E85DA8">
          <w:rPr>
            <w:rStyle w:val="Hyperkobling"/>
          </w:rPr>
          <w:t>https://www.bath.ac.uk/publications/library-guides-to-citing-referencing/attachments/ieee-style-guide.pdf</w:t>
        </w:r>
      </w:hyperlink>
      <w:r>
        <w:t xml:space="preserve"> </w:t>
      </w:r>
      <w:r w:rsidR="00626AB5">
        <w:t>]</w:t>
      </w:r>
    </w:p>
    <w:p w14:paraId="37A31A9B" w14:textId="77777777" w:rsidR="00FA69EA" w:rsidRDefault="00FA69EA" w:rsidP="00FA69EA">
      <w:pPr>
        <w:pStyle w:val="Brdtekst"/>
      </w:pPr>
    </w:p>
    <w:p w14:paraId="07406AF4" w14:textId="77777777" w:rsidR="00753D26" w:rsidRDefault="00626AB5" w:rsidP="00753D26">
      <w:pPr>
        <w:pStyle w:val="References"/>
      </w:pPr>
      <w:r w:rsidRPr="00B70CE9">
        <w:rPr>
          <w:lang w:val="en-US"/>
        </w:rPr>
        <w:t xml:space="preserve">”Objects First With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</w:t>
      </w:r>
      <w:proofErr w:type="spellStart"/>
      <w:r w:rsidRPr="00B70CE9">
        <w:rPr>
          <w:lang w:val="en-US"/>
        </w:rPr>
        <w:t>og</w:t>
      </w:r>
      <w:proofErr w:type="spellEnd"/>
      <w:r w:rsidRPr="00B70CE9">
        <w:rPr>
          <w:lang w:val="en-US"/>
        </w:rPr>
        <w:t xml:space="preserve"> </w:t>
      </w:r>
      <w:proofErr w:type="spellStart"/>
      <w:r w:rsidRPr="00B70CE9">
        <w:rPr>
          <w:lang w:val="en-US"/>
        </w:rPr>
        <w:t>Kölling</w:t>
      </w:r>
      <w:proofErr w:type="spellEnd"/>
      <w:r w:rsidRPr="00B70CE9">
        <w:rPr>
          <w:lang w:val="en-US"/>
        </w:rPr>
        <w:t xml:space="preserve">. </w:t>
      </w:r>
      <w:r>
        <w:t>ISBN ….</w:t>
      </w:r>
    </w:p>
    <w:p w14:paraId="4D53C06C" w14:textId="77777777" w:rsidR="00626AB5" w:rsidRDefault="00626AB5" w:rsidP="00753D26">
      <w:pPr>
        <w:pStyle w:val="References"/>
      </w:pPr>
      <w:r>
        <w:t>http://.....</w:t>
      </w:r>
    </w:p>
    <w:p w14:paraId="2109C867" w14:textId="77777777" w:rsidR="00626AB5" w:rsidRDefault="00626AB5" w:rsidP="00753D26">
      <w:pPr>
        <w:pStyle w:val="References"/>
      </w:pPr>
      <w:r>
        <w:t>Osv.</w:t>
      </w:r>
    </w:p>
    <w:p w14:paraId="0F59D0BE" w14:textId="77777777" w:rsidR="00FA69EA" w:rsidRDefault="00FA69EA" w:rsidP="00FA69EA">
      <w:pPr>
        <w:pStyle w:val="Brdtekst"/>
      </w:pPr>
    </w:p>
    <w:p w14:paraId="03A9BAC8" w14:textId="77777777" w:rsidR="00FA69EA" w:rsidRDefault="00FA69EA" w:rsidP="00AD5548">
      <w:pPr>
        <w:pStyle w:val="OverskriftReferanserogVedlegg"/>
      </w:pPr>
      <w:bookmarkStart w:id="58" w:name="_Toc136784296"/>
      <w:r>
        <w:t>VEDLEGG</w:t>
      </w:r>
      <w:bookmarkEnd w:id="58"/>
    </w:p>
    <w:p w14:paraId="216F2F26" w14:textId="77777777" w:rsidR="00FA69EA" w:rsidRDefault="00FA46CE" w:rsidP="00FA46CE">
      <w:pPr>
        <w:pStyle w:val="Comment"/>
      </w:pPr>
      <w:r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 xml:space="preserve">, som </w:t>
      </w:r>
      <w:proofErr w:type="spellStart"/>
      <w:r w:rsidR="00AF3C46">
        <w:t>feks</w:t>
      </w:r>
      <w:proofErr w:type="spellEnd"/>
      <w:r w:rsidR="00AF3C46">
        <w:t xml:space="preserve"> brukerveiledning,</w:t>
      </w:r>
      <w:r w:rsidR="00FA69EA">
        <w:t xml:space="preserve"> skal tas inn som vedlegg.</w:t>
      </w:r>
    </w:p>
    <w:p w14:paraId="417089E4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1566B570" w14:textId="77777777" w:rsidR="00FA69EA" w:rsidRDefault="00392EB8" w:rsidP="00FA46CE">
      <w:pPr>
        <w:pStyle w:val="Comment"/>
      </w:pPr>
      <w:r>
        <w:lastRenderedPageBreak/>
        <w:t>Har du/dere ingen vedlegg, så droppes dette kapittelet.</w:t>
      </w:r>
      <w:r w:rsidR="00FA46CE">
        <w:t>]</w:t>
      </w:r>
    </w:p>
    <w:sectPr w:rsidR="00FA69EA" w:rsidSect="00244B94">
      <w:footerReference w:type="default" r:id="rId18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CCF0F" w14:textId="77777777" w:rsidR="008A2C98" w:rsidRDefault="008A2C98">
      <w:r>
        <w:separator/>
      </w:r>
    </w:p>
  </w:endnote>
  <w:endnote w:type="continuationSeparator" w:id="0">
    <w:p w14:paraId="622CEB0A" w14:textId="77777777" w:rsidR="008A2C98" w:rsidRDefault="008A2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athDesign-CH-Regular-T1-10">
    <w:altName w:val="Yu Gothic"/>
    <w:panose1 w:val="020B0604020202020204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38688936" w14:textId="77777777">
      <w:tc>
        <w:tcPr>
          <w:tcW w:w="4181" w:type="dxa"/>
        </w:tcPr>
        <w:p w14:paraId="0BE1CEF6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70CD6245" w14:textId="77777777" w:rsidR="007E13C7" w:rsidRDefault="007E13C7">
          <w:pPr>
            <w:pStyle w:val="Bunntekst"/>
            <w:rPr>
              <w:sz w:val="16"/>
              <w:lang w:val="de-DE"/>
            </w:rPr>
          </w:pPr>
          <w:proofErr w:type="spellStart"/>
          <w:r>
            <w:rPr>
              <w:sz w:val="16"/>
              <w:lang w:val="de-DE"/>
            </w:rPr>
            <w:t>INNHOLD</w:t>
          </w:r>
          <w:proofErr w:type="spellEnd"/>
        </w:p>
      </w:tc>
      <w:tc>
        <w:tcPr>
          <w:tcW w:w="2336" w:type="dxa"/>
        </w:tcPr>
        <w:p w14:paraId="123FE608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1D64C153" w14:textId="77777777" w:rsidR="007E13C7" w:rsidRDefault="007E13C7">
    <w:pPr>
      <w:pStyle w:val="Bunntekst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30B099B7" w14:textId="77777777">
      <w:tc>
        <w:tcPr>
          <w:tcW w:w="4181" w:type="dxa"/>
        </w:tcPr>
        <w:p w14:paraId="52E231DA" w14:textId="77777777" w:rsidR="007E13C7" w:rsidRDefault="007E13C7" w:rsidP="001D6F9B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4A9F64B1" w14:textId="77777777" w:rsidR="007E13C7" w:rsidRDefault="007E13C7" w:rsidP="001D6F9B">
          <w:pPr>
            <w:pStyle w:val="Bunntekst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5FE6B4BD" w14:textId="77777777" w:rsidR="007E13C7" w:rsidRDefault="007E13C7" w:rsidP="00ED58B6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0205E045" w14:textId="77777777" w:rsidR="007E13C7" w:rsidRDefault="007E13C7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5662742D" w14:textId="77777777">
      <w:tc>
        <w:tcPr>
          <w:tcW w:w="4181" w:type="dxa"/>
        </w:tcPr>
        <w:p w14:paraId="69AE970A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69E55896" w14:textId="77777777" w:rsidR="007E13C7" w:rsidRDefault="007E13C7">
          <w:pPr>
            <w:pStyle w:val="Bunntekst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Sidetall"/>
            </w:rPr>
            <w:fldChar w:fldCharType="begin"/>
          </w:r>
          <w:r>
            <w:rPr>
              <w:rStyle w:val="Sidetall"/>
            </w:rPr>
            <w:instrText xml:space="preserve"> PAGE </w:instrText>
          </w:r>
          <w:r>
            <w:rPr>
              <w:rStyle w:val="Sidetall"/>
            </w:rPr>
            <w:fldChar w:fldCharType="separate"/>
          </w:r>
          <w:r w:rsidR="00355D69">
            <w:rPr>
              <w:rStyle w:val="Sidetall"/>
              <w:noProof/>
            </w:rPr>
            <w:t>4</w:t>
          </w:r>
          <w:r>
            <w:rPr>
              <w:rStyle w:val="Sidetall"/>
            </w:rPr>
            <w:fldChar w:fldCharType="end"/>
          </w:r>
        </w:p>
      </w:tc>
      <w:tc>
        <w:tcPr>
          <w:tcW w:w="2336" w:type="dxa"/>
        </w:tcPr>
        <w:p w14:paraId="1E84594C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1A0FCBB3" w14:textId="77777777" w:rsidR="007E13C7" w:rsidRDefault="007E13C7">
    <w:pPr>
      <w:pStyle w:val="Bunntekst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5886" w14:textId="77777777" w:rsidR="008A2C98" w:rsidRDefault="008A2C98">
      <w:r>
        <w:separator/>
      </w:r>
    </w:p>
  </w:footnote>
  <w:footnote w:type="continuationSeparator" w:id="0">
    <w:p w14:paraId="6CD71A16" w14:textId="77777777" w:rsidR="008A2C98" w:rsidRDefault="008A2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28E1E144" w14:textId="77777777">
      <w:tc>
        <w:tcPr>
          <w:tcW w:w="4605" w:type="dxa"/>
          <w:vAlign w:val="center"/>
        </w:tcPr>
        <w:p w14:paraId="5717382D" w14:textId="77777777" w:rsidR="007E13C7" w:rsidRDefault="007E13C7">
          <w:pPr>
            <w:pStyle w:val="Topptekst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30D2FA87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61312" behindDoc="0" locked="0" layoutInCell="1" allowOverlap="1" wp14:anchorId="29C64283" wp14:editId="35F26758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2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C8BA778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673053B8" w14:textId="77777777">
      <w:tc>
        <w:tcPr>
          <w:tcW w:w="4605" w:type="dxa"/>
          <w:vAlign w:val="center"/>
        </w:tcPr>
        <w:p w14:paraId="24C929E3" w14:textId="77777777" w:rsidR="007E13C7" w:rsidRDefault="007E13C7" w:rsidP="001D6F9B">
          <w:pPr>
            <w:pStyle w:val="Topptekst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5458A149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2F7366F3" wp14:editId="794132CB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1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408B0C1" w14:textId="77777777" w:rsidR="007E13C7" w:rsidRDefault="007E13C7" w:rsidP="001D6F9B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0EEA9A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60CF4"/>
    <w:multiLevelType w:val="multilevel"/>
    <w:tmpl w:val="AA6A0E18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79743162">
    <w:abstractNumId w:val="0"/>
  </w:num>
  <w:num w:numId="2" w16cid:durableId="1794907862">
    <w:abstractNumId w:val="3"/>
  </w:num>
  <w:num w:numId="3" w16cid:durableId="109514294">
    <w:abstractNumId w:val="1"/>
  </w:num>
  <w:num w:numId="4" w16cid:durableId="1515146564">
    <w:abstractNumId w:val="2"/>
  </w:num>
  <w:num w:numId="5" w16cid:durableId="12274983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CB"/>
    <w:rsid w:val="000551FF"/>
    <w:rsid w:val="000674E9"/>
    <w:rsid w:val="000B4F9E"/>
    <w:rsid w:val="000B57AB"/>
    <w:rsid w:val="000C0B40"/>
    <w:rsid w:val="000E1858"/>
    <w:rsid w:val="000F0C9D"/>
    <w:rsid w:val="0010246A"/>
    <w:rsid w:val="00132EC4"/>
    <w:rsid w:val="001D519E"/>
    <w:rsid w:val="001D6F9B"/>
    <w:rsid w:val="001E2EBC"/>
    <w:rsid w:val="00244B94"/>
    <w:rsid w:val="00291D73"/>
    <w:rsid w:val="002976D9"/>
    <w:rsid w:val="00310A54"/>
    <w:rsid w:val="00334812"/>
    <w:rsid w:val="00355D69"/>
    <w:rsid w:val="00361ABE"/>
    <w:rsid w:val="003621CB"/>
    <w:rsid w:val="00365B8B"/>
    <w:rsid w:val="0037459A"/>
    <w:rsid w:val="00381F01"/>
    <w:rsid w:val="00392EB8"/>
    <w:rsid w:val="003A3495"/>
    <w:rsid w:val="003C7508"/>
    <w:rsid w:val="00401FAE"/>
    <w:rsid w:val="00412BBF"/>
    <w:rsid w:val="00430522"/>
    <w:rsid w:val="00453BD5"/>
    <w:rsid w:val="004A077A"/>
    <w:rsid w:val="004A3E0C"/>
    <w:rsid w:val="004B33E1"/>
    <w:rsid w:val="004B3FB4"/>
    <w:rsid w:val="004C65FA"/>
    <w:rsid w:val="005030D5"/>
    <w:rsid w:val="00521AB1"/>
    <w:rsid w:val="00552AAF"/>
    <w:rsid w:val="00560AF4"/>
    <w:rsid w:val="00573825"/>
    <w:rsid w:val="005B6C64"/>
    <w:rsid w:val="005C3B91"/>
    <w:rsid w:val="005D7027"/>
    <w:rsid w:val="00600232"/>
    <w:rsid w:val="0061352F"/>
    <w:rsid w:val="00625D8E"/>
    <w:rsid w:val="00626AB5"/>
    <w:rsid w:val="00626E73"/>
    <w:rsid w:val="00634678"/>
    <w:rsid w:val="00650D1B"/>
    <w:rsid w:val="00660189"/>
    <w:rsid w:val="0068569A"/>
    <w:rsid w:val="006C0479"/>
    <w:rsid w:val="006E6E1D"/>
    <w:rsid w:val="006F31FD"/>
    <w:rsid w:val="00701DBB"/>
    <w:rsid w:val="00703F69"/>
    <w:rsid w:val="00753D26"/>
    <w:rsid w:val="0078526B"/>
    <w:rsid w:val="007E13C7"/>
    <w:rsid w:val="00811239"/>
    <w:rsid w:val="008255F4"/>
    <w:rsid w:val="00827FD1"/>
    <w:rsid w:val="008647FD"/>
    <w:rsid w:val="008735EB"/>
    <w:rsid w:val="00874809"/>
    <w:rsid w:val="00882395"/>
    <w:rsid w:val="008A2C98"/>
    <w:rsid w:val="008D704E"/>
    <w:rsid w:val="008E775C"/>
    <w:rsid w:val="00924E0C"/>
    <w:rsid w:val="009262AB"/>
    <w:rsid w:val="00933D51"/>
    <w:rsid w:val="0094027C"/>
    <w:rsid w:val="00956FF5"/>
    <w:rsid w:val="009649C5"/>
    <w:rsid w:val="009778BA"/>
    <w:rsid w:val="00987DCD"/>
    <w:rsid w:val="009D4EE0"/>
    <w:rsid w:val="009F6584"/>
    <w:rsid w:val="00A06221"/>
    <w:rsid w:val="00A258DB"/>
    <w:rsid w:val="00A538D8"/>
    <w:rsid w:val="00A84DC5"/>
    <w:rsid w:val="00AD5548"/>
    <w:rsid w:val="00AE286F"/>
    <w:rsid w:val="00AE4428"/>
    <w:rsid w:val="00AF21EC"/>
    <w:rsid w:val="00AF3C46"/>
    <w:rsid w:val="00B0134D"/>
    <w:rsid w:val="00B030FC"/>
    <w:rsid w:val="00B27309"/>
    <w:rsid w:val="00B7081D"/>
    <w:rsid w:val="00B70CE9"/>
    <w:rsid w:val="00BA4B94"/>
    <w:rsid w:val="00BC3D0E"/>
    <w:rsid w:val="00BF1D58"/>
    <w:rsid w:val="00BF720F"/>
    <w:rsid w:val="00C40CDE"/>
    <w:rsid w:val="00CD37F7"/>
    <w:rsid w:val="00CF2EB6"/>
    <w:rsid w:val="00D00E7B"/>
    <w:rsid w:val="00D10861"/>
    <w:rsid w:val="00D14AA8"/>
    <w:rsid w:val="00D160F0"/>
    <w:rsid w:val="00D17F46"/>
    <w:rsid w:val="00D6348A"/>
    <w:rsid w:val="00D64105"/>
    <w:rsid w:val="00D64482"/>
    <w:rsid w:val="00DA0AF4"/>
    <w:rsid w:val="00DA3197"/>
    <w:rsid w:val="00DA34C8"/>
    <w:rsid w:val="00DB104B"/>
    <w:rsid w:val="00DD04D6"/>
    <w:rsid w:val="00E0610E"/>
    <w:rsid w:val="00E372F5"/>
    <w:rsid w:val="00ED58B6"/>
    <w:rsid w:val="00EE5715"/>
    <w:rsid w:val="00EE77D1"/>
    <w:rsid w:val="00F2091B"/>
    <w:rsid w:val="00F60D13"/>
    <w:rsid w:val="00F85A08"/>
    <w:rsid w:val="00F91693"/>
    <w:rsid w:val="00FA46CE"/>
    <w:rsid w:val="00FA69EA"/>
    <w:rsid w:val="00FC0A9C"/>
    <w:rsid w:val="00FD0306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274622"/>
  <w14:defaultImageDpi w14:val="300"/>
  <w15:docId w15:val="{FCC6BB0F-C365-5B4D-98AE-306EEB72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Overskrift1">
    <w:name w:val="heading 1"/>
    <w:basedOn w:val="Normal"/>
    <w:next w:val="Brdteks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Overskrift2">
    <w:name w:val="heading 2"/>
    <w:basedOn w:val="Normal"/>
    <w:next w:val="Brdtekst"/>
    <w:link w:val="Overskrift2Tegn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Brdteks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verskrift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Overskrift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Overskrift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Overskrift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Topptekst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Hyperkobling">
    <w:name w:val="Hyperlink"/>
    <w:basedOn w:val="Standardskriftforavsnitt"/>
    <w:uiPriority w:val="99"/>
    <w:rPr>
      <w:color w:val="0000FF"/>
      <w:u w:val="single"/>
    </w:rPr>
  </w:style>
  <w:style w:type="character" w:styleId="Fulgthyperkobling">
    <w:name w:val="FollowedHyperlink"/>
    <w:basedOn w:val="Standardskriftforavsnitt"/>
    <w:rPr>
      <w:color w:val="800080"/>
      <w:u w:val="single"/>
    </w:rPr>
  </w:style>
  <w:style w:type="character" w:styleId="Sidetall">
    <w:name w:val="page number"/>
    <w:basedOn w:val="Standardskriftforavsnitt"/>
    <w:rsid w:val="001D6F9B"/>
  </w:style>
  <w:style w:type="paragraph" w:styleId="Tittel">
    <w:name w:val="Title"/>
    <w:basedOn w:val="Normal"/>
    <w:link w:val="TittelTegn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NH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INNH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rdtekst">
    <w:name w:val="Body Text"/>
    <w:basedOn w:val="Normal"/>
    <w:link w:val="BrdtekstTegn"/>
    <w:rsid w:val="00FA69EA"/>
    <w:pPr>
      <w:spacing w:after="120"/>
    </w:pPr>
  </w:style>
  <w:style w:type="paragraph" w:customStyle="1" w:styleId="Comment">
    <w:name w:val="Comment"/>
    <w:basedOn w:val="Brdteks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rdtekst"/>
    <w:rsid w:val="00BF1D58"/>
    <w:pPr>
      <w:numPr>
        <w:numId w:val="3"/>
      </w:numPr>
    </w:pPr>
  </w:style>
  <w:style w:type="paragraph" w:styleId="Bobletekst">
    <w:name w:val="Balloon Text"/>
    <w:basedOn w:val="Normal"/>
    <w:link w:val="BobletekstTegn"/>
    <w:rsid w:val="0068569A"/>
    <w:rPr>
      <w:rFonts w:ascii="Lucida Grande" w:hAnsi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rdtekstTegn">
    <w:name w:val="Brødtekst Tegn"/>
    <w:basedOn w:val="Standardskriftforavsnitt"/>
    <w:link w:val="Brdtekst"/>
    <w:rsid w:val="0068569A"/>
    <w:rPr>
      <w:rFonts w:ascii="Verdana" w:hAnsi="Verdana"/>
      <w:lang w:val="nb-NO" w:eastAsia="nb-NO"/>
    </w:rPr>
  </w:style>
  <w:style w:type="table" w:styleId="Tabellrutenett">
    <w:name w:val="Table Grid"/>
    <w:basedOn w:val="Vanligtabel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Punktliste2">
    <w:name w:val="List Bullet 2"/>
    <w:basedOn w:val="Normal"/>
    <w:rsid w:val="00BF1D58"/>
    <w:pPr>
      <w:numPr>
        <w:numId w:val="1"/>
      </w:numPr>
      <w:contextualSpacing/>
    </w:pPr>
  </w:style>
  <w:style w:type="paragraph" w:styleId="INNH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Bildetekst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Figurliste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rdtekst"/>
    <w:qFormat/>
    <w:rsid w:val="00626E73"/>
    <w:pPr>
      <w:jc w:val="center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INNH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INNH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INNH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INNH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INNH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INNH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telTegn">
    <w:name w:val="Tittel Tegn"/>
    <w:basedOn w:val="Standardskriftforavsnitt"/>
    <w:link w:val="Tittel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rdteks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rdteks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lstomtale">
    <w:name w:val="Unresolved Mention"/>
    <w:basedOn w:val="Standardskriftforavsnitt"/>
    <w:rsid w:val="00987DCD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foravsnitt"/>
    <w:link w:val="Overskrift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bath.ac.uk/publications/library-guides-to-citing-referencing/attachments/ieee-style-guid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lveig/Downloads/Rapportmal%20(Word)%20IDATx1003-v2024-10-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8" ma:contentTypeDescription="Create a new document." ma:contentTypeScope="" ma:versionID="2c764a7c2f86765235dd01188f6c8ed6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4627c213dc85db2f7c29f54ca44721f1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88D552-AD78-4F12-896E-E9290CA70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180466-87E8-4E8F-AEED-10952B9302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536B99-D6B0-4649-9E78-442D9479EE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Rapportmal (Word) IDATx1003-v2024-10-07.dotx</Template>
  <TotalTime>34</TotalTime>
  <Pages>11</Pages>
  <Words>2545</Words>
  <Characters>13493</Characters>
  <Application>Microsoft Office Word</Application>
  <DocSecurity>0</DocSecurity>
  <Lines>112</Lines>
  <Paragraphs>32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Studentoppgave forside</vt:lpstr>
      <vt:lpstr>Studentoppgave forside</vt:lpstr>
    </vt:vector>
  </TitlesOfParts>
  <Company>Høgskolen i Ålesund</Company>
  <LinksUpToDate>false</LinksUpToDate>
  <CharactersWithSpaces>16006</CharactersWithSpaces>
  <SharedDoc>false</SharedDoc>
  <HLinks>
    <vt:vector size="60" baseType="variant"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_Toc98815172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_Toc98815171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_Toc98815170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_Toc98815169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_Toc98815168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_Toc98815167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_Toc98815166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_Toc98815165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_Toc98815164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_Toc98815163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Studentoppgave forside</dc:title>
  <dc:subject/>
  <dc:creator>Microsoft Office User</dc:creator>
  <cp:keywords/>
  <dc:description/>
  <cp:lastModifiedBy>Solveig Natvig (Elev)</cp:lastModifiedBy>
  <cp:revision>1</cp:revision>
  <cp:lastPrinted>2016-01-27T06:04:00Z</cp:lastPrinted>
  <dcterms:created xsi:type="dcterms:W3CDTF">2025-11-24T08:42:00Z</dcterms:created>
  <dcterms:modified xsi:type="dcterms:W3CDTF">2025-12-02T09:53:00Z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  <property fmtid="{D5CDD505-2E9C-101B-9397-08002B2CF9AE}" pid="3" name="MSIP_Label_06768ce0-ceaf-4778-8ab1-e65d26fe9939_Enabled">
    <vt:lpwstr>true</vt:lpwstr>
  </property>
  <property fmtid="{D5CDD505-2E9C-101B-9397-08002B2CF9AE}" pid="4" name="MSIP_Label_06768ce0-ceaf-4778-8ab1-e65d26fe9939_SetDate">
    <vt:lpwstr>2025-12-02T09:53:04Z</vt:lpwstr>
  </property>
  <property fmtid="{D5CDD505-2E9C-101B-9397-08002B2CF9AE}" pid="5" name="MSIP_Label_06768ce0-ceaf-4778-8ab1-e65d26fe9939_Method">
    <vt:lpwstr>Standard</vt:lpwstr>
  </property>
  <property fmtid="{D5CDD505-2E9C-101B-9397-08002B2CF9AE}" pid="6" name="MSIP_Label_06768ce0-ceaf-4778-8ab1-e65d26fe9939_Name">
    <vt:lpwstr>Begrenset - PROD</vt:lpwstr>
  </property>
  <property fmtid="{D5CDD505-2E9C-101B-9397-08002B2CF9AE}" pid="7" name="MSIP_Label_06768ce0-ceaf-4778-8ab1-e65d26fe9939_SiteId">
    <vt:lpwstr>3d50ddd4-00a1-4ab7-9788-decf14a8728f</vt:lpwstr>
  </property>
  <property fmtid="{D5CDD505-2E9C-101B-9397-08002B2CF9AE}" pid="8" name="MSIP_Label_06768ce0-ceaf-4778-8ab1-e65d26fe9939_ActionId">
    <vt:lpwstr>c0eca29b-6f02-4ca0-b5b8-990f9caa66e3</vt:lpwstr>
  </property>
  <property fmtid="{D5CDD505-2E9C-101B-9397-08002B2CF9AE}" pid="9" name="MSIP_Label_06768ce0-ceaf-4778-8ab1-e65d26fe9939_ContentBits">
    <vt:lpwstr>0</vt:lpwstr>
  </property>
  <property fmtid="{D5CDD505-2E9C-101B-9397-08002B2CF9AE}" pid="10" name="MSIP_Label_06768ce0-ceaf-4778-8ab1-e65d26fe9939_Tag">
    <vt:lpwstr>50, 3, 0, 1</vt:lpwstr>
  </property>
</Properties>
</file>